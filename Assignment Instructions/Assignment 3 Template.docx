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818B" w14:textId="17C0597E" w:rsidR="00CC7FB3" w:rsidRPr="00684FF3" w:rsidRDefault="00CC7FB3" w:rsidP="00CC7FB3">
      <w:pPr>
        <w:pStyle w:val="Heading2"/>
        <w:spacing w:before="0"/>
        <w:ind w:left="578" w:hanging="578"/>
        <w:jc w:val="center"/>
        <w:rPr>
          <w:rFonts w:ascii="Times New Roman" w:hAnsi="Times New Roman" w:cs="Times New Roman"/>
          <w:sz w:val="44"/>
          <w:szCs w:val="44"/>
        </w:rPr>
      </w:pPr>
      <w:r w:rsidRPr="00856618">
        <w:rPr>
          <w:rFonts w:ascii="Times New Roman" w:hAnsi="Times New Roman" w:cs="Times New Roman"/>
          <w:sz w:val="44"/>
          <w:szCs w:val="44"/>
        </w:rPr>
        <w:t xml:space="preserve">System Test </w:t>
      </w:r>
      <w:r w:rsidR="001B3FD0" w:rsidRPr="00856618">
        <w:rPr>
          <w:rFonts w:ascii="Times New Roman" w:hAnsi="Times New Roman" w:cs="Times New Roman"/>
          <w:sz w:val="44"/>
          <w:szCs w:val="44"/>
        </w:rPr>
        <w:t>Report</w:t>
      </w:r>
    </w:p>
    <w:p w14:paraId="568C8191" w14:textId="34D70696" w:rsidR="00CC7FB3" w:rsidRPr="00856618" w:rsidRDefault="00CC7FB3" w:rsidP="00C744B1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 w:rsidRPr="00856618">
        <w:rPr>
          <w:rFonts w:ascii="Times New Roman" w:hAnsi="Times New Roman" w:cs="Times New Roman"/>
          <w:sz w:val="36"/>
          <w:szCs w:val="36"/>
        </w:rPr>
        <w:t>Overview</w:t>
      </w:r>
    </w:p>
    <w:p w14:paraId="0350BD01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Explore the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website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under test (</w:t>
      </w:r>
      <w:hyperlink r:id="rId11" w:history="1">
        <w:r w:rsidRPr="00A9237D">
          <w:rPr>
            <w:rStyle w:val="Hyperlink"/>
            <w:rFonts w:ascii="Times New Roman" w:hAnsi="Times New Roman" w:cs="Times New Roman"/>
            <w:i/>
            <w:color w:val="0070C0"/>
            <w:sz w:val="22"/>
            <w:szCs w:val="18"/>
            <w:u w:val="single"/>
          </w:rPr>
          <w:t>https://ecommerce-playground.lambdatest.io/index.php?route=common/home</w:t>
        </w:r>
      </w:hyperlink>
      <w:r w:rsidR="00CE2FC3" w:rsidRPr="00CE2FC3">
        <w:rPr>
          <w:rFonts w:ascii="Times New Roman" w:hAnsi="Times New Roman"/>
          <w:i/>
          <w:iCs/>
          <w:color w:val="0070C0"/>
        </w:rPr>
        <w:t>)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and</w:t>
      </w:r>
      <w:r w:rsidR="00CE2FC3" w:rsidRPr="00CE2FC3">
        <w:rPr>
          <w:rFonts w:ascii="Times New Roman" w:hAnsi="Times New Roman"/>
          <w:i/>
          <w:iCs/>
          <w:color w:val="0070C0"/>
        </w:rPr>
        <w:t>,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on that basis, provide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a summary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of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website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, </w:t>
      </w:r>
      <w:r w:rsidR="00CE2FC3" w:rsidRPr="00CE2FC3">
        <w:rPr>
          <w:rFonts w:ascii="Times New Roman" w:hAnsi="Times New Roman"/>
          <w:i/>
          <w:iCs/>
          <w:color w:val="0070C0"/>
        </w:rPr>
        <w:t>including its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high-level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business goals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, user</w:t>
      </w:r>
      <w:proofErr w:type="gramStart"/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roles,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and features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  <w:proofErr w:type="gramEnd"/>
    </w:p>
    <w:p w14:paraId="5295472F" w14:textId="7EF7C7FC" w:rsidR="007B3CD3" w:rsidRPr="00856618" w:rsidRDefault="002011A7" w:rsidP="007B3CD3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System</w:t>
      </w:r>
      <w:r w:rsidR="00C47561">
        <w:rPr>
          <w:rFonts w:ascii="Times New Roman" w:hAnsi="Times New Roman" w:cs="Times New Roman"/>
          <w:sz w:val="36"/>
          <w:szCs w:val="36"/>
        </w:rPr>
        <w:t xml:space="preserve"> </w:t>
      </w:r>
      <w:r w:rsidR="007B3CD3" w:rsidRPr="00856618">
        <w:rPr>
          <w:rFonts w:ascii="Times New Roman" w:hAnsi="Times New Roman" w:cs="Times New Roman"/>
          <w:sz w:val="36"/>
          <w:szCs w:val="36"/>
        </w:rPr>
        <w:t>Functions</w:t>
      </w:r>
    </w:p>
    <w:p w14:paraId="0E4FB3BA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>List the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function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s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that you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decide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to test, </w:t>
      </w:r>
      <w:r w:rsidR="0046433F" w:rsidRPr="0046433F">
        <w:rPr>
          <w:rFonts w:ascii="Times New Roman" w:hAnsi="Times New Roman"/>
          <w:i/>
          <w:iCs/>
          <w:color w:val="0070C0"/>
        </w:rPr>
        <w:t xml:space="preserve">together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with </w:t>
      </w:r>
      <w:r w:rsidR="0046433F" w:rsidRPr="0046433F">
        <w:rPr>
          <w:rFonts w:ascii="Times New Roman" w:hAnsi="Times New Roman"/>
          <w:i/>
          <w:iCs/>
          <w:color w:val="0070C0"/>
        </w:rPr>
        <w:t xml:space="preserve">their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descriptions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and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46433F" w:rsidRPr="0046433F">
        <w:rPr>
          <w:rFonts w:ascii="Times New Roman" w:hAnsi="Times New Roman"/>
          <w:i/>
          <w:iCs/>
          <w:color w:val="0070C0"/>
        </w:rPr>
        <w:t>web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locations (</w:t>
      </w:r>
      <w:r w:rsidR="0046433F" w:rsidRPr="0046433F">
        <w:rPr>
          <w:rFonts w:ascii="Times New Roman" w:hAnsi="Times New Roman"/>
          <w:i/>
          <w:iCs/>
          <w:color w:val="0070C0"/>
        </w:rPr>
        <w:t>URLs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)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The table below </w:t>
      </w:r>
      <w:r w:rsidR="0046433F" w:rsidRPr="0046433F">
        <w:rPr>
          <w:rFonts w:ascii="Times New Roman" w:hAnsi="Times New Roman"/>
          <w:i/>
          <w:iCs/>
          <w:color w:val="0070C0"/>
        </w:rPr>
        <w:t>provides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examples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for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reference.</w:t>
      </w:r>
    </w:p>
    <w:p w14:paraId="00CD14D7" w14:textId="77777777" w:rsidR="0031114E" w:rsidRDefault="0031114E" w:rsidP="007B3CD3">
      <w:pPr>
        <w:spacing w:before="120"/>
        <w:rPr>
          <w:rFonts w:ascii="Times New Roman" w:hAnsi="Times New Roman" w:cs="Times New Roman"/>
          <w:i/>
          <w:szCs w:val="2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65"/>
        <w:gridCol w:w="2049"/>
        <w:gridCol w:w="6687"/>
      </w:tblGrid>
      <w:tr w:rsidR="001551B9" w:rsidRPr="00856618" w14:paraId="7C42F347" w14:textId="77777777" w:rsidTr="001551B9">
        <w:tc>
          <w:tcPr>
            <w:tcW w:w="1465" w:type="dxa"/>
            <w:vAlign w:val="center"/>
          </w:tcPr>
          <w:p w14:paraId="55778AFB" w14:textId="77777777" w:rsidR="001551B9" w:rsidRPr="00A9237D" w:rsidRDefault="001551B9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Function ID</w:t>
            </w:r>
          </w:p>
        </w:tc>
        <w:tc>
          <w:tcPr>
            <w:tcW w:w="2049" w:type="dxa"/>
            <w:vAlign w:val="center"/>
          </w:tcPr>
          <w:p w14:paraId="661BA2D6" w14:textId="77777777" w:rsidR="001551B9" w:rsidRPr="00A9237D" w:rsidRDefault="001551B9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Function Name</w:t>
            </w:r>
          </w:p>
        </w:tc>
        <w:tc>
          <w:tcPr>
            <w:tcW w:w="6687" w:type="dxa"/>
            <w:vAlign w:val="center"/>
          </w:tcPr>
          <w:p w14:paraId="4D42DBE9" w14:textId="77777777" w:rsidR="001551B9" w:rsidRPr="00A9237D" w:rsidRDefault="001551B9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Description and location</w:t>
            </w:r>
          </w:p>
        </w:tc>
      </w:tr>
      <w:tr w:rsidR="001551B9" w:rsidRPr="00856618" w14:paraId="00F0EDA0" w14:textId="77777777" w:rsidTr="001551B9">
        <w:tc>
          <w:tcPr>
            <w:tcW w:w="1465" w:type="dxa"/>
            <w:vAlign w:val="center"/>
          </w:tcPr>
          <w:p w14:paraId="2F7BDBF0" w14:textId="474B4796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F1</w:t>
            </w:r>
          </w:p>
        </w:tc>
        <w:tc>
          <w:tcPr>
            <w:tcW w:w="2049" w:type="dxa"/>
            <w:vAlign w:val="center"/>
          </w:tcPr>
          <w:p w14:paraId="3DB14474" w14:textId="77777777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User Login</w:t>
            </w:r>
          </w:p>
        </w:tc>
        <w:tc>
          <w:tcPr>
            <w:tcW w:w="6687" w:type="dxa"/>
            <w:vAlign w:val="center"/>
          </w:tcPr>
          <w:p w14:paraId="549BEDCE" w14:textId="77777777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A returning user can log in to the website using the registered email address and password via the login page.</w:t>
            </w:r>
          </w:p>
          <w:p w14:paraId="7CFEE59A" w14:textId="77777777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  <w:u w:val="single"/>
              </w:rPr>
            </w:pPr>
            <w:hyperlink r:id="rId12" w:history="1">
              <w:r w:rsidRPr="00576AE1">
                <w:rPr>
                  <w:rStyle w:val="Hyperlink"/>
                  <w:rFonts w:ascii="Times New Roman" w:hAnsi="Times New Roman" w:cs="Times New Roman"/>
                  <w:i/>
                  <w:iCs/>
                  <w:color w:val="0070C0"/>
                  <w:sz w:val="22"/>
                  <w:szCs w:val="22"/>
                  <w:u w:val="single"/>
                </w:rPr>
                <w:t>https://ecommerce-playground.lambdatest.io/index.php?route=account/login</w:t>
              </w:r>
            </w:hyperlink>
          </w:p>
        </w:tc>
      </w:tr>
      <w:tr w:rsidR="001551B9" w:rsidRPr="00856618" w14:paraId="2C7E4F79" w14:textId="77777777" w:rsidTr="001551B9">
        <w:tc>
          <w:tcPr>
            <w:tcW w:w="1465" w:type="dxa"/>
            <w:vAlign w:val="center"/>
          </w:tcPr>
          <w:p w14:paraId="35D8D1EA" w14:textId="2E063044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F2</w:t>
            </w:r>
          </w:p>
        </w:tc>
        <w:tc>
          <w:tcPr>
            <w:tcW w:w="2049" w:type="dxa"/>
            <w:vAlign w:val="center"/>
          </w:tcPr>
          <w:p w14:paraId="59F9E017" w14:textId="77777777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User Registration</w:t>
            </w:r>
          </w:p>
        </w:tc>
        <w:tc>
          <w:tcPr>
            <w:tcW w:w="6687" w:type="dxa"/>
            <w:vAlign w:val="center"/>
          </w:tcPr>
          <w:p w14:paraId="01BADF5A" w14:textId="77777777" w:rsidR="00284993" w:rsidRPr="009400E3" w:rsidRDefault="0034204B" w:rsidP="00C430FD">
            <w:pPr>
              <w:rPr>
                <w:rFonts w:ascii="Times New Roman" w:hAnsi="Times New Roman" w:cs="Times New Roman"/>
                <w:i/>
                <w:color w:val="0070C0"/>
                <w:szCs w:val="20"/>
              </w:rPr>
            </w:pP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>A user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 can register an account 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using 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a new email 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>address that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 has not 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previously 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been registered 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>on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 the website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, together with 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personal details (full name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 and 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telephone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 number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 xml:space="preserve">) and </w:t>
            </w:r>
            <w:r w:rsidRPr="0034204B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a </w:t>
            </w:r>
            <w:r w:rsidR="00FF3A5E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password.</w:t>
            </w:r>
          </w:p>
          <w:p w14:paraId="1B3A8771" w14:textId="77777777" w:rsidR="001551B9" w:rsidRPr="00576AE1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  <w:u w:val="single"/>
              </w:rPr>
            </w:pPr>
            <w:hyperlink r:id="rId13" w:history="1">
              <w:r w:rsidRPr="00576AE1">
                <w:rPr>
                  <w:rStyle w:val="Hyperlink"/>
                  <w:rFonts w:ascii="Times New Roman" w:hAnsi="Times New Roman" w:cs="Times New Roman"/>
                  <w:i/>
                  <w:iCs/>
                  <w:color w:val="0070C0"/>
                  <w:sz w:val="22"/>
                  <w:szCs w:val="22"/>
                  <w:u w:val="single"/>
                </w:rPr>
                <w:t>https://ecommerce-playground.lambdatest.io/index.php?route=account/register</w:t>
              </w:r>
            </w:hyperlink>
          </w:p>
        </w:tc>
      </w:tr>
      <w:tr w:rsidR="001551B9" w:rsidRPr="00856618" w14:paraId="674FC4FE" w14:textId="77777777" w:rsidTr="001551B9">
        <w:tc>
          <w:tcPr>
            <w:tcW w:w="1465" w:type="dxa"/>
            <w:vAlign w:val="center"/>
          </w:tcPr>
          <w:p w14:paraId="04BB9C11" w14:textId="3E767453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ED7BDE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F3</w:t>
            </w:r>
          </w:p>
        </w:tc>
        <w:tc>
          <w:tcPr>
            <w:tcW w:w="2049" w:type="dxa"/>
            <w:vAlign w:val="center"/>
          </w:tcPr>
          <w:p w14:paraId="2C5EFA1D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6687" w:type="dxa"/>
            <w:vAlign w:val="center"/>
          </w:tcPr>
          <w:p w14:paraId="52ADFE61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</w:tr>
      <w:tr w:rsidR="001551B9" w:rsidRPr="00856618" w14:paraId="774AF6CC" w14:textId="77777777" w:rsidTr="001551B9">
        <w:tc>
          <w:tcPr>
            <w:tcW w:w="1465" w:type="dxa"/>
            <w:vAlign w:val="center"/>
          </w:tcPr>
          <w:p w14:paraId="7A454153" w14:textId="615962E6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  <w:r w:rsidRPr="00ED7BDE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F4</w:t>
            </w:r>
          </w:p>
        </w:tc>
        <w:tc>
          <w:tcPr>
            <w:tcW w:w="2049" w:type="dxa"/>
            <w:vAlign w:val="center"/>
          </w:tcPr>
          <w:p w14:paraId="4DE8136C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6687" w:type="dxa"/>
            <w:vAlign w:val="center"/>
          </w:tcPr>
          <w:p w14:paraId="5B3E0341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</w:tr>
      <w:tr w:rsidR="001551B9" w:rsidRPr="00856618" w14:paraId="2134CFDA" w14:textId="77777777" w:rsidTr="001551B9">
        <w:tc>
          <w:tcPr>
            <w:tcW w:w="1465" w:type="dxa"/>
            <w:vAlign w:val="center"/>
          </w:tcPr>
          <w:p w14:paraId="11EAF7F5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7E37319D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6687" w:type="dxa"/>
            <w:vAlign w:val="center"/>
          </w:tcPr>
          <w:p w14:paraId="26775C68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</w:tr>
      <w:tr w:rsidR="001551B9" w:rsidRPr="00856618" w14:paraId="31580254" w14:textId="77777777" w:rsidTr="001551B9">
        <w:tc>
          <w:tcPr>
            <w:tcW w:w="1465" w:type="dxa"/>
            <w:vAlign w:val="center"/>
          </w:tcPr>
          <w:p w14:paraId="0216AEE6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3B4052B8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6687" w:type="dxa"/>
            <w:vAlign w:val="center"/>
          </w:tcPr>
          <w:p w14:paraId="2DB23A48" w14:textId="77777777" w:rsidR="001551B9" w:rsidRPr="00ED7BDE" w:rsidRDefault="001551B9" w:rsidP="004D006F">
            <w:pPr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</w:tr>
    </w:tbl>
    <w:p w14:paraId="65558CDD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Explain the dependencies between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the functions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that you decide to test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You may use a graph to illustrate the </w:t>
      </w:r>
      <w:r w:rsidR="00773EEB" w:rsidRPr="00773EEB">
        <w:rPr>
          <w:rFonts w:ascii="Times New Roman" w:hAnsi="Times New Roman"/>
          <w:i/>
          <w:iCs/>
          <w:color w:val="0070C0"/>
        </w:rPr>
        <w:t>dependency relationships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between the functions under test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173B0FA3" w14:textId="1D8693D2" w:rsidR="00F67C01" w:rsidRPr="00A40F4A" w:rsidRDefault="00F67C01" w:rsidP="00A40F4A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 w:rsidRPr="00856618">
        <w:rPr>
          <w:rFonts w:ascii="Times New Roman" w:hAnsi="Times New Roman" w:cs="Times New Roman"/>
          <w:sz w:val="36"/>
          <w:szCs w:val="36"/>
        </w:rPr>
        <w:t>T</w:t>
      </w:r>
      <w:r w:rsidR="002011A7">
        <w:rPr>
          <w:rFonts w:ascii="Times New Roman" w:hAnsi="Times New Roman" w:cs="Times New Roman"/>
          <w:sz w:val="36"/>
          <w:szCs w:val="36"/>
        </w:rPr>
        <w:t>est T</w:t>
      </w:r>
      <w:r w:rsidRPr="00856618">
        <w:rPr>
          <w:rFonts w:ascii="Times New Roman" w:hAnsi="Times New Roman" w:cs="Times New Roman"/>
          <w:sz w:val="36"/>
          <w:szCs w:val="36"/>
        </w:rPr>
        <w:t>eam</w:t>
      </w:r>
    </w:p>
    <w:p w14:paraId="4FD39856" w14:textId="70824DA9" w:rsidR="00F67C01" w:rsidRPr="00A9237D" w:rsidRDefault="00F67C01" w:rsidP="00F67C01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Provide </w:t>
      </w:r>
      <w:r w:rsidR="00A40F4A" w:rsidRPr="00A9237D">
        <w:rPr>
          <w:rFonts w:ascii="Times New Roman" w:hAnsi="Times New Roman" w:cs="Times New Roman"/>
          <w:i/>
          <w:color w:val="0070C0"/>
          <w:szCs w:val="20"/>
        </w:rPr>
        <w:t xml:space="preserve">the full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names, email addresses,</w:t>
      </w:r>
      <w:r w:rsidR="000A7647" w:rsidRPr="00A9237D">
        <w:rPr>
          <w:rFonts w:ascii="Times New Roman" w:hAnsi="Times New Roman" w:cs="Times New Roman"/>
          <w:i/>
          <w:color w:val="0070C0"/>
          <w:szCs w:val="20"/>
        </w:rPr>
        <w:t xml:space="preserve"> subject and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tutorial codes of </w:t>
      </w:r>
      <w:r w:rsidR="00D06CA7" w:rsidRPr="00A9237D">
        <w:rPr>
          <w:rFonts w:ascii="Times New Roman" w:hAnsi="Times New Roman" w:cs="Times New Roman"/>
          <w:i/>
          <w:color w:val="0070C0"/>
          <w:szCs w:val="20"/>
        </w:rPr>
        <w:t>all your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team members.</w:t>
      </w:r>
    </w:p>
    <w:p w14:paraId="7E5F76AF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Describe </w:t>
      </w:r>
      <w:r w:rsidR="005261C5" w:rsidRPr="005261C5">
        <w:rPr>
          <w:rFonts w:ascii="Times New Roman" w:hAnsi="Times New Roman"/>
          <w:i/>
          <w:iCs/>
          <w:color w:val="0070C0"/>
        </w:rPr>
        <w:t xml:space="preserve">the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roles and responsibilities of your group members.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Make sure </w:t>
      </w:r>
      <w:r w:rsidR="005261C5" w:rsidRPr="005261C5">
        <w:rPr>
          <w:rFonts w:ascii="Times New Roman" w:hAnsi="Times New Roman"/>
          <w:i/>
          <w:iCs/>
          <w:color w:val="0070C0"/>
        </w:rPr>
        <w:t>that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all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functions listed in Section 2</w:t>
      </w:r>
      <w:r w:rsidR="005261C5" w:rsidRPr="005261C5">
        <w:rPr>
          <w:rFonts w:ascii="Times New Roman" w:hAnsi="Times New Roman"/>
          <w:i/>
          <w:iCs/>
          <w:color w:val="0070C0"/>
        </w:rPr>
        <w:t xml:space="preserve"> are covered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6B535440" w14:textId="6BF1AFF4" w:rsidR="00786D8E" w:rsidRPr="00A9237D" w:rsidRDefault="00786D8E" w:rsidP="00F67C01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The table below shows </w:t>
      </w:r>
      <w:r w:rsidR="00AA4D29" w:rsidRPr="00A9237D">
        <w:rPr>
          <w:rFonts w:ascii="Times New Roman" w:hAnsi="Times New Roman" w:cs="Times New Roman"/>
          <w:i/>
          <w:color w:val="0070C0"/>
          <w:szCs w:val="20"/>
        </w:rPr>
        <w:t>an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example for your reference.</w:t>
      </w:r>
    </w:p>
    <w:p w14:paraId="45E22B3C" w14:textId="77777777" w:rsidR="00FD5C24" w:rsidRPr="00A9237D" w:rsidRDefault="00FD5C24" w:rsidP="00FD5C24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5"/>
        <w:gridCol w:w="1734"/>
        <w:gridCol w:w="1560"/>
        <w:gridCol w:w="5642"/>
      </w:tblGrid>
      <w:tr w:rsidR="00A9237D" w:rsidRPr="00A9237D" w14:paraId="6CF9B9E7" w14:textId="77777777" w:rsidTr="001551B9">
        <w:tc>
          <w:tcPr>
            <w:tcW w:w="1265" w:type="dxa"/>
            <w:vAlign w:val="center"/>
          </w:tcPr>
          <w:p w14:paraId="2BEB7EEE" w14:textId="28820C34" w:rsidR="005B366A" w:rsidRPr="00A9237D" w:rsidRDefault="005B366A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Student ID</w:t>
            </w:r>
          </w:p>
        </w:tc>
        <w:tc>
          <w:tcPr>
            <w:tcW w:w="1734" w:type="dxa"/>
            <w:vAlign w:val="center"/>
          </w:tcPr>
          <w:p w14:paraId="04713F84" w14:textId="7B074778" w:rsidR="005B366A" w:rsidRPr="00A9237D" w:rsidRDefault="005B366A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Member Name</w:t>
            </w:r>
          </w:p>
        </w:tc>
        <w:tc>
          <w:tcPr>
            <w:tcW w:w="1560" w:type="dxa"/>
          </w:tcPr>
          <w:p w14:paraId="7A23856F" w14:textId="3C566CFF" w:rsidR="005B366A" w:rsidRPr="00A9237D" w:rsidRDefault="005B366A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Role</w:t>
            </w:r>
          </w:p>
        </w:tc>
        <w:tc>
          <w:tcPr>
            <w:tcW w:w="5642" w:type="dxa"/>
            <w:vAlign w:val="center"/>
          </w:tcPr>
          <w:p w14:paraId="079E5045" w14:textId="4BFE9DE4" w:rsidR="005B366A" w:rsidRPr="00A9237D" w:rsidRDefault="005B366A" w:rsidP="004D006F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Responsibilities</w:t>
            </w:r>
            <w:r w:rsidR="00786D8E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 (in terms of </w:t>
            </w:r>
            <w:r w:rsidR="008528DC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F</w:t>
            </w:r>
            <w:r w:rsidR="00786D8E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unction IDs</w:t>
            </w:r>
            <w:r w:rsidR="008528DC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/Names</w:t>
            </w:r>
            <w:r w:rsidR="00786D8E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)</w:t>
            </w:r>
          </w:p>
        </w:tc>
      </w:tr>
      <w:tr w:rsidR="005B366A" w:rsidRPr="00856618" w14:paraId="0A51F366" w14:textId="77777777" w:rsidTr="001551B9">
        <w:tc>
          <w:tcPr>
            <w:tcW w:w="1265" w:type="dxa"/>
            <w:vAlign w:val="center"/>
          </w:tcPr>
          <w:p w14:paraId="435DCD6D" w14:textId="7B015223" w:rsidR="005B366A" w:rsidRPr="00576AE1" w:rsidRDefault="005B366A" w:rsidP="005B366A">
            <w:pPr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12345678</w:t>
            </w:r>
          </w:p>
        </w:tc>
        <w:tc>
          <w:tcPr>
            <w:tcW w:w="1734" w:type="dxa"/>
            <w:vAlign w:val="center"/>
          </w:tcPr>
          <w:p w14:paraId="009EA7D7" w14:textId="5752AFA9" w:rsidR="005B366A" w:rsidRPr="00576AE1" w:rsidRDefault="005B366A" w:rsidP="005B366A">
            <w:pPr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Jane Doe</w:t>
            </w:r>
          </w:p>
        </w:tc>
        <w:tc>
          <w:tcPr>
            <w:tcW w:w="1560" w:type="dxa"/>
            <w:vAlign w:val="center"/>
          </w:tcPr>
          <w:p w14:paraId="43665D81" w14:textId="2489BBC1" w:rsidR="005B366A" w:rsidRPr="00576AE1" w:rsidRDefault="005B366A" w:rsidP="005B366A">
            <w:pPr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Team Leader</w:t>
            </w:r>
          </w:p>
        </w:tc>
        <w:tc>
          <w:tcPr>
            <w:tcW w:w="5642" w:type="dxa"/>
            <w:vAlign w:val="center"/>
          </w:tcPr>
          <w:p w14:paraId="12621BD6" w14:textId="47E031D6" w:rsidR="005B366A" w:rsidRPr="00576AE1" w:rsidRDefault="00404CB6" w:rsidP="005B366A">
            <w:pPr>
              <w:pStyle w:val="ListParagraph"/>
              <w:numPr>
                <w:ilvl w:val="0"/>
                <w:numId w:val="38"/>
              </w:numPr>
              <w:ind w:left="338" w:hanging="284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F1</w:t>
            </w:r>
            <w:r w:rsidR="0056525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</w:t>
            </w:r>
            <w:r w:rsidR="0056525D" w:rsidRPr="00576AE1"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  <w:t>User Login</w:t>
            </w:r>
          </w:p>
          <w:p w14:paraId="41EED6F6" w14:textId="4A8D1D1D" w:rsidR="00404CB6" w:rsidRPr="00576AE1" w:rsidRDefault="00404CB6" w:rsidP="005B366A">
            <w:pPr>
              <w:pStyle w:val="ListParagraph"/>
              <w:numPr>
                <w:ilvl w:val="0"/>
                <w:numId w:val="38"/>
              </w:numPr>
              <w:ind w:left="338" w:hanging="284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F2</w:t>
            </w:r>
            <w:r w:rsidR="0056525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XXXX</w:t>
            </w:r>
          </w:p>
          <w:p w14:paraId="5E1E2DB0" w14:textId="4F3F4296" w:rsidR="00404CB6" w:rsidRPr="000C4682" w:rsidRDefault="00404CB6" w:rsidP="000C4682">
            <w:pPr>
              <w:pStyle w:val="ListParagraph"/>
              <w:numPr>
                <w:ilvl w:val="0"/>
                <w:numId w:val="38"/>
              </w:numPr>
              <w:ind w:left="338" w:hanging="284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576AE1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F6</w:t>
            </w:r>
            <w:r w:rsidR="0056525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XXXXXXX</w:t>
            </w:r>
          </w:p>
        </w:tc>
      </w:tr>
      <w:tr w:rsidR="005B366A" w:rsidRPr="00856618" w14:paraId="6CDC41F5" w14:textId="77777777" w:rsidTr="001551B9">
        <w:tc>
          <w:tcPr>
            <w:tcW w:w="1265" w:type="dxa"/>
            <w:vAlign w:val="center"/>
          </w:tcPr>
          <w:p w14:paraId="04F356B7" w14:textId="6842F483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4" w:type="dxa"/>
            <w:vAlign w:val="center"/>
          </w:tcPr>
          <w:p w14:paraId="065268F9" w14:textId="70257694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32C2940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42" w:type="dxa"/>
            <w:vAlign w:val="center"/>
          </w:tcPr>
          <w:p w14:paraId="5118012A" w14:textId="0770096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</w:p>
        </w:tc>
      </w:tr>
      <w:tr w:rsidR="005B366A" w:rsidRPr="00856618" w14:paraId="54E96764" w14:textId="77777777" w:rsidTr="001551B9">
        <w:tc>
          <w:tcPr>
            <w:tcW w:w="1265" w:type="dxa"/>
            <w:vAlign w:val="center"/>
          </w:tcPr>
          <w:p w14:paraId="58DB4811" w14:textId="6BAB4364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4" w:type="dxa"/>
            <w:vAlign w:val="center"/>
          </w:tcPr>
          <w:p w14:paraId="6F689BF3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DA76954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42" w:type="dxa"/>
            <w:vAlign w:val="center"/>
          </w:tcPr>
          <w:p w14:paraId="1B33A913" w14:textId="142B56A3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B366A" w:rsidRPr="00856618" w14:paraId="45854B35" w14:textId="77777777" w:rsidTr="001551B9">
        <w:tc>
          <w:tcPr>
            <w:tcW w:w="1265" w:type="dxa"/>
            <w:vAlign w:val="center"/>
          </w:tcPr>
          <w:p w14:paraId="19305699" w14:textId="2445528F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4" w:type="dxa"/>
            <w:vAlign w:val="center"/>
          </w:tcPr>
          <w:p w14:paraId="6E76FB4E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0EC2A78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42" w:type="dxa"/>
            <w:vAlign w:val="center"/>
          </w:tcPr>
          <w:p w14:paraId="6593C35D" w14:textId="18A3D9ED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B366A" w:rsidRPr="00856618" w14:paraId="79606D66" w14:textId="77777777" w:rsidTr="001551B9">
        <w:tc>
          <w:tcPr>
            <w:tcW w:w="1265" w:type="dxa"/>
            <w:vAlign w:val="center"/>
          </w:tcPr>
          <w:p w14:paraId="25A30719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34" w:type="dxa"/>
            <w:vAlign w:val="center"/>
          </w:tcPr>
          <w:p w14:paraId="7A54118F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2A963F1" w14:textId="77777777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42" w:type="dxa"/>
            <w:vAlign w:val="center"/>
          </w:tcPr>
          <w:p w14:paraId="0632A618" w14:textId="09B65361" w:rsidR="005B366A" w:rsidRPr="00576AE1" w:rsidRDefault="005B366A" w:rsidP="005B36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3145E27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lastRenderedPageBreak/>
        <w:t xml:space="preserve">Indicate whether your group </w:t>
      </w:r>
      <w:r w:rsidR="00985F22" w:rsidRPr="00985F22">
        <w:rPr>
          <w:rFonts w:ascii="Times New Roman" w:hAnsi="Times New Roman"/>
          <w:i/>
          <w:iCs/>
          <w:color w:val="0070C0"/>
        </w:rPr>
        <w:t>has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already </w:t>
      </w:r>
      <w:r w:rsidR="00985F22" w:rsidRPr="00985F22">
        <w:rPr>
          <w:rFonts w:ascii="Times New Roman" w:hAnsi="Times New Roman"/>
          <w:i/>
          <w:iCs/>
          <w:color w:val="0070C0"/>
        </w:rPr>
        <w:t>delivered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(or wishes to </w:t>
      </w:r>
      <w:r w:rsidR="00985F22" w:rsidRPr="00985F22">
        <w:rPr>
          <w:rFonts w:ascii="Times New Roman" w:hAnsi="Times New Roman"/>
          <w:i/>
          <w:iCs/>
          <w:color w:val="0070C0"/>
        </w:rPr>
        <w:t>deliver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) an in-class presentation or submit a recorded presentation.</w:t>
      </w:r>
    </w:p>
    <w:p w14:paraId="373805D7" w14:textId="77777777" w:rsidR="00284993" w:rsidRPr="009400E3" w:rsidRDefault="00FF3A5E" w:rsidP="00A167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>For</w:t>
      </w:r>
      <w:r w:rsidR="00A1676E" w:rsidRPr="00A1676E">
        <w:rPr>
          <w:rFonts w:ascii="Times New Roman" w:hAnsi="Times New Roman"/>
          <w:i/>
          <w:iCs/>
          <w:color w:val="0070C0"/>
        </w:rPr>
        <w:t xml:space="preserve"> an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in-class presentation, please indicate which tutorial your group attended (or wishes to attend).</w:t>
      </w:r>
    </w:p>
    <w:p w14:paraId="2FAB60D4" w14:textId="77777777" w:rsidR="00284993" w:rsidRPr="009400E3" w:rsidRDefault="00FF3A5E" w:rsidP="00D93E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>For</w:t>
      </w:r>
      <w:r w:rsidR="00D93E41" w:rsidRPr="00D93E41">
        <w:rPr>
          <w:rFonts w:ascii="Times New Roman" w:hAnsi="Times New Roman"/>
          <w:i/>
          <w:iCs/>
          <w:color w:val="0070C0"/>
        </w:rPr>
        <w:t xml:space="preserve"> a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recorded presentation, please provide a </w:t>
      </w:r>
      <w:r w:rsidR="00D93E41" w:rsidRPr="00D93E41">
        <w:rPr>
          <w:rFonts w:ascii="Times New Roman" w:hAnsi="Times New Roman"/>
          <w:i/>
          <w:iCs/>
          <w:color w:val="0070C0"/>
        </w:rPr>
        <w:t>web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link </w:t>
      </w:r>
      <w:r w:rsidR="00D93E41" w:rsidRPr="00D93E41">
        <w:rPr>
          <w:rFonts w:ascii="Times New Roman" w:hAnsi="Times New Roman"/>
          <w:i/>
          <w:iCs/>
          <w:color w:val="0070C0"/>
        </w:rPr>
        <w:t>through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which your marker can access </w:t>
      </w:r>
      <w:r w:rsidR="00D93E41" w:rsidRPr="00D93E41">
        <w:rPr>
          <w:rFonts w:ascii="Times New Roman" w:hAnsi="Times New Roman"/>
          <w:i/>
          <w:iCs/>
          <w:color w:val="0070C0"/>
        </w:rPr>
        <w:t>the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recording.</w:t>
      </w:r>
    </w:p>
    <w:p w14:paraId="3EB73B99" w14:textId="0AC58B53" w:rsidR="00306304" w:rsidRPr="00856618" w:rsidRDefault="00F76430" w:rsidP="00C744B1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Schedule</w:t>
      </w:r>
    </w:p>
    <w:p w14:paraId="0FB3FC6E" w14:textId="090FA961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Describe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the order in which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you </w:t>
      </w:r>
      <w:r w:rsidR="00172DE3" w:rsidRPr="00172DE3">
        <w:rPr>
          <w:rFonts w:ascii="Times New Roman" w:hAnsi="Times New Roman"/>
          <w:i/>
          <w:iCs/>
          <w:color w:val="0070C0"/>
        </w:rPr>
        <w:t xml:space="preserve">will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test </w:t>
      </w:r>
      <w:r w:rsidR="00172DE3" w:rsidRPr="00172DE3">
        <w:rPr>
          <w:rFonts w:ascii="Times New Roman" w:hAnsi="Times New Roman"/>
          <w:i/>
          <w:iCs/>
          <w:color w:val="0070C0"/>
        </w:rPr>
        <w:t xml:space="preserve">the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functions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172DE3" w:rsidRPr="00172DE3">
        <w:rPr>
          <w:rFonts w:ascii="Times New Roman" w:hAnsi="Times New Roman"/>
          <w:i/>
          <w:iCs/>
          <w:color w:val="0070C0"/>
        </w:rPr>
        <w:t>selected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in Section 2</w:t>
      </w:r>
      <w:r w:rsidR="00172DE3" w:rsidRPr="00172DE3">
        <w:rPr>
          <w:rFonts w:ascii="Times New Roman" w:hAnsi="Times New Roman"/>
          <w:i/>
          <w:iCs/>
          <w:color w:val="0070C0"/>
        </w:rPr>
        <w:t>,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>
        <w:rPr>
          <w:rFonts w:ascii="Times New Roman" w:hAnsi="Times New Roman" w:cs="Times New Roman"/>
          <w:i/>
          <w:color w:val="0070C0"/>
          <w:szCs w:val="20"/>
        </w:rPr>
        <w:t>either for the whole group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or for each member separately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172DE3" w:rsidRPr="00172DE3">
        <w:rPr>
          <w:rFonts w:ascii="Times New Roman" w:hAnsi="Times New Roman"/>
          <w:i/>
          <w:iCs/>
          <w:color w:val="0070C0"/>
        </w:rPr>
        <w:t>Each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function to be </w:t>
      </w:r>
      <w:r w:rsidR="00172DE3" w:rsidRPr="00172DE3">
        <w:rPr>
          <w:rFonts w:ascii="Times New Roman" w:hAnsi="Times New Roman"/>
          <w:i/>
          <w:iCs/>
          <w:color w:val="0070C0"/>
        </w:rPr>
        <w:t>tested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is considered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a </w:t>
      </w:r>
      <w:r w:rsidRPr="00A9237D">
        <w:rPr>
          <w:rFonts w:ascii="Times New Roman" w:hAnsi="Times New Roman" w:cs="Times New Roman"/>
          <w:b/>
          <w:bCs/>
          <w:i/>
          <w:color w:val="0070C0"/>
          <w:szCs w:val="20"/>
        </w:rPr>
        <w:t>testing task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172DE3" w:rsidRPr="00172DE3">
        <w:rPr>
          <w:rFonts w:ascii="Times New Roman" w:hAnsi="Times New Roman"/>
          <w:i/>
          <w:iCs/>
          <w:color w:val="0070C0"/>
        </w:rPr>
        <w:t>The schedule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5119F4">
        <w:rPr>
          <w:rFonts w:ascii="Times New Roman" w:hAnsi="Times New Roman" w:cs="Times New Roman"/>
          <w:i/>
          <w:color w:val="0070C0"/>
          <w:szCs w:val="20"/>
        </w:rPr>
        <w:t>should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be presented using a Gantt </w:t>
      </w:r>
      <w:r w:rsidR="00172DE3" w:rsidRPr="00172DE3">
        <w:rPr>
          <w:rFonts w:ascii="Times New Roman" w:hAnsi="Times New Roman"/>
          <w:i/>
          <w:iCs/>
          <w:color w:val="0070C0"/>
        </w:rPr>
        <w:t>chart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085E7001" w14:textId="77777777" w:rsidR="00284993" w:rsidRPr="009400E3" w:rsidRDefault="00513B08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513B08">
        <w:rPr>
          <w:rFonts w:ascii="Times New Roman" w:hAnsi="Times New Roman"/>
          <w:i/>
          <w:iCs/>
          <w:color w:val="0070C0"/>
        </w:rPr>
        <w:t>Does the order of your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 testing tasks 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>support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 parallel testing among team members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? If so, </w:t>
      </w:r>
      <w:r w:rsidRPr="00513B08">
        <w:rPr>
          <w:rFonts w:ascii="Times New Roman" w:hAnsi="Times New Roman"/>
          <w:i/>
          <w:iCs/>
          <w:color w:val="0070C0"/>
        </w:rPr>
        <w:t>explain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 how</w:t>
      </w:r>
      <w:r w:rsidRPr="00513B08">
        <w:rPr>
          <w:rFonts w:ascii="Times New Roman" w:hAnsi="Times New Roman"/>
          <w:i/>
          <w:iCs/>
          <w:color w:val="0070C0"/>
        </w:rPr>
        <w:t>. If not, explain how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 you </w:t>
      </w:r>
      <w:r w:rsidRPr="00513B08">
        <w:rPr>
          <w:rFonts w:ascii="Times New Roman" w:hAnsi="Times New Roman"/>
          <w:i/>
          <w:iCs/>
          <w:color w:val="0070C0"/>
        </w:rPr>
        <w:t xml:space="preserve">could 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 xml:space="preserve">improve the schedule to allow members </w:t>
      </w:r>
      <w:r w:rsidRPr="00513B08">
        <w:rPr>
          <w:rFonts w:ascii="Times New Roman" w:hAnsi="Times New Roman"/>
          <w:i/>
          <w:iCs/>
          <w:color w:val="0070C0"/>
        </w:rPr>
        <w:t xml:space="preserve">to </w:t>
      </w:r>
      <w:r w:rsidR="00FF3A5E" w:rsidRPr="00A9237D">
        <w:rPr>
          <w:rFonts w:ascii="Times New Roman" w:hAnsi="Times New Roman" w:cs="Times New Roman"/>
          <w:i/>
          <w:color w:val="0070C0"/>
          <w:szCs w:val="20"/>
        </w:rPr>
        <w:t>conduct their testing tasks in parallel</w:t>
      </w:r>
      <w:r w:rsidRPr="00513B08">
        <w:rPr>
          <w:rFonts w:ascii="Times New Roman" w:hAnsi="Times New Roman"/>
          <w:i/>
          <w:iCs/>
          <w:color w:val="0070C0"/>
        </w:rPr>
        <w:t>.</w:t>
      </w:r>
    </w:p>
    <w:p w14:paraId="635C4DE0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Make sure </w:t>
      </w:r>
      <w:r w:rsidR="001F473B" w:rsidRPr="001F473B">
        <w:rPr>
          <w:rFonts w:ascii="Times New Roman" w:hAnsi="Times New Roman"/>
          <w:i/>
          <w:iCs/>
          <w:color w:val="0070C0"/>
        </w:rPr>
        <w:t xml:space="preserve">that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you test a function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before </w:t>
      </w:r>
      <w:r w:rsidR="001F473B" w:rsidRPr="001F473B">
        <w:rPr>
          <w:rFonts w:ascii="Times New Roman" w:hAnsi="Times New Roman"/>
          <w:i/>
          <w:iCs/>
          <w:color w:val="0070C0"/>
        </w:rPr>
        <w:t>proceeding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to test any function that </w:t>
      </w:r>
      <w:r w:rsidR="001F473B" w:rsidRPr="001F473B">
        <w:rPr>
          <w:rFonts w:ascii="Times New Roman" w:hAnsi="Times New Roman"/>
          <w:i/>
          <w:iCs/>
          <w:color w:val="0070C0"/>
        </w:rPr>
        <w:t>depends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on it. For example, you need to </w:t>
      </w:r>
      <w:r w:rsidR="001F473B" w:rsidRPr="001F473B">
        <w:rPr>
          <w:rFonts w:ascii="Times New Roman" w:hAnsi="Times New Roman"/>
          <w:i/>
          <w:iCs/>
          <w:color w:val="0070C0"/>
        </w:rPr>
        <w:t>test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the “User Registration” function </w:t>
      </w:r>
      <w:r w:rsidR="001F473B" w:rsidRPr="001F473B">
        <w:rPr>
          <w:rFonts w:ascii="Times New Roman" w:hAnsi="Times New Roman"/>
          <w:i/>
          <w:iCs/>
          <w:color w:val="0070C0"/>
        </w:rPr>
        <w:t xml:space="preserve">first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and make sure </w:t>
      </w:r>
      <w:r w:rsidR="001F473B" w:rsidRPr="001F473B">
        <w:rPr>
          <w:rFonts w:ascii="Times New Roman" w:hAnsi="Times New Roman"/>
          <w:i/>
          <w:iCs/>
          <w:color w:val="0070C0"/>
        </w:rPr>
        <w:t xml:space="preserve">that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it is working before you can test the “</w:t>
      </w:r>
      <w:r w:rsidR="001F473B" w:rsidRPr="001F473B">
        <w:rPr>
          <w:rFonts w:ascii="Times New Roman" w:hAnsi="Times New Roman"/>
          <w:i/>
          <w:iCs/>
          <w:color w:val="0070C0"/>
        </w:rPr>
        <w:t>User Login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” function.</w:t>
      </w:r>
    </w:p>
    <w:p w14:paraId="752FF656" w14:textId="2C7C7725" w:rsidR="004039E1" w:rsidRPr="00A9237D" w:rsidRDefault="004039E1" w:rsidP="00622293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>Make sure to cover all team members (see Section 3) and all functions (see Section 2).</w:t>
      </w:r>
    </w:p>
    <w:p w14:paraId="64A02467" w14:textId="023496CA" w:rsidR="00250659" w:rsidRDefault="00250659" w:rsidP="00250659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Test </w:t>
      </w:r>
      <w:r w:rsidR="00897B0A">
        <w:rPr>
          <w:rFonts w:ascii="Times New Roman" w:hAnsi="Times New Roman" w:cs="Times New Roman"/>
          <w:sz w:val="36"/>
          <w:szCs w:val="36"/>
        </w:rPr>
        <w:t xml:space="preserve">Environments and </w:t>
      </w:r>
      <w:r>
        <w:rPr>
          <w:rFonts w:ascii="Times New Roman" w:hAnsi="Times New Roman" w:cs="Times New Roman"/>
          <w:sz w:val="36"/>
          <w:szCs w:val="36"/>
        </w:rPr>
        <w:t>Tools</w:t>
      </w:r>
    </w:p>
    <w:p w14:paraId="30880A89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>Describe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your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computing platforms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(Arm, x86)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, </w:t>
      </w:r>
      <w:r w:rsidR="005E296D" w:rsidRPr="005E296D">
        <w:rPr>
          <w:rFonts w:ascii="Times New Roman" w:hAnsi="Times New Roman"/>
          <w:i/>
          <w:iCs/>
          <w:color w:val="0070C0"/>
        </w:rPr>
        <w:t>operating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systems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(macOS, Linux, Windows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)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,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and how you set up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your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testing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environments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(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programming languages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,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5E296D" w:rsidRPr="005E296D">
        <w:rPr>
          <w:rFonts w:ascii="Times New Roman" w:hAnsi="Times New Roman"/>
          <w:i/>
          <w:iCs/>
          <w:color w:val="0070C0"/>
        </w:rPr>
        <w:t xml:space="preserve">test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automation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tools,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libraries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, code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editors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, </w:t>
      </w:r>
      <w:r w:rsidR="005E296D" w:rsidRPr="005E296D">
        <w:rPr>
          <w:rFonts w:ascii="Times New Roman" w:hAnsi="Times New Roman"/>
          <w:i/>
          <w:iCs/>
          <w:color w:val="0070C0"/>
        </w:rPr>
        <w:t xml:space="preserve">and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IDEs</w:t>
      </w:r>
      <w:r w:rsidR="005E296D" w:rsidRPr="005E296D">
        <w:rPr>
          <w:rFonts w:ascii="Times New Roman" w:hAnsi="Times New Roman"/>
          <w:i/>
          <w:iCs/>
          <w:color w:val="0070C0"/>
        </w:rPr>
        <w:t>),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step by step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601ED01C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If your group members </w:t>
      </w:r>
      <w:r w:rsidR="006C675B" w:rsidRPr="006C675B">
        <w:rPr>
          <w:rFonts w:ascii="Times New Roman" w:hAnsi="Times New Roman"/>
          <w:i/>
          <w:iCs/>
          <w:color w:val="0070C0"/>
        </w:rPr>
        <w:t>use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different </w:t>
      </w:r>
      <w:r w:rsidR="006C675B" w:rsidRPr="006C675B">
        <w:rPr>
          <w:rFonts w:ascii="Times New Roman" w:hAnsi="Times New Roman"/>
          <w:i/>
          <w:iCs/>
          <w:color w:val="0070C0"/>
        </w:rPr>
        <w:t>environment configurations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or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tools,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6C675B" w:rsidRPr="006C675B">
        <w:rPr>
          <w:rFonts w:ascii="Times New Roman" w:hAnsi="Times New Roman"/>
          <w:i/>
          <w:iCs/>
          <w:color w:val="0070C0"/>
        </w:rPr>
        <w:t>describe each member’s environment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and tools 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separately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0795770C" w14:textId="33A6FD12" w:rsidR="00166147" w:rsidRDefault="007F0DDD" w:rsidP="00C744B1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 w:rsidRPr="00856618">
        <w:rPr>
          <w:rFonts w:ascii="Times New Roman" w:hAnsi="Times New Roman" w:cs="Times New Roman"/>
          <w:sz w:val="36"/>
          <w:szCs w:val="36"/>
        </w:rPr>
        <w:t xml:space="preserve">Test </w:t>
      </w:r>
      <w:r w:rsidR="00681B02" w:rsidRPr="00856618">
        <w:rPr>
          <w:rFonts w:ascii="Times New Roman" w:hAnsi="Times New Roman" w:cs="Times New Roman"/>
          <w:sz w:val="36"/>
          <w:szCs w:val="36"/>
        </w:rPr>
        <w:t>Cases</w:t>
      </w:r>
    </w:p>
    <w:p w14:paraId="429D4A9C" w14:textId="3A69B4ED" w:rsidR="007474AF" w:rsidRPr="00A9237D" w:rsidRDefault="002B74E7" w:rsidP="00EC757E">
      <w:pPr>
        <w:spacing w:before="120" w:after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Each group member should complete </w:t>
      </w:r>
      <w:r w:rsidR="00056DF8">
        <w:rPr>
          <w:rFonts w:ascii="Times New Roman" w:hAnsi="Times New Roman" w:cs="Times New Roman"/>
          <w:i/>
          <w:color w:val="0070C0"/>
          <w:szCs w:val="20"/>
        </w:rPr>
        <w:t>three</w:t>
      </w: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 test cases</w:t>
      </w:r>
      <w:r w:rsidR="005322A5" w:rsidRPr="00A9237D">
        <w:rPr>
          <w:rFonts w:ascii="Times New Roman" w:hAnsi="Times New Roman" w:cs="Times New Roman"/>
          <w:i/>
          <w:color w:val="0070C0"/>
          <w:szCs w:val="20"/>
        </w:rPr>
        <w:t xml:space="preserve"> – each corresponding to a function</w:t>
      </w:r>
      <w:r w:rsidR="00D033A8" w:rsidRPr="00A9237D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F85BBA" w:rsidRPr="00A9237D">
        <w:rPr>
          <w:rFonts w:ascii="Times New Roman" w:hAnsi="Times New Roman" w:cs="Times New Roman"/>
          <w:i/>
          <w:color w:val="0070C0"/>
          <w:szCs w:val="20"/>
        </w:rPr>
        <w:t>to be tested (</w:t>
      </w:r>
      <w:r w:rsidR="00D033A8" w:rsidRPr="00A9237D">
        <w:rPr>
          <w:rFonts w:ascii="Times New Roman" w:hAnsi="Times New Roman" w:cs="Times New Roman"/>
          <w:i/>
          <w:color w:val="0070C0"/>
          <w:szCs w:val="20"/>
        </w:rPr>
        <w:t>in Section 2</w:t>
      </w:r>
      <w:r w:rsidR="00F85BBA" w:rsidRPr="00A9237D">
        <w:rPr>
          <w:rFonts w:ascii="Times New Roman" w:hAnsi="Times New Roman" w:cs="Times New Roman"/>
          <w:i/>
          <w:color w:val="0070C0"/>
          <w:szCs w:val="20"/>
        </w:rPr>
        <w:t>)</w:t>
      </w:r>
      <w:r w:rsidRPr="00A9237D">
        <w:rPr>
          <w:rFonts w:ascii="Times New Roman" w:hAnsi="Times New Roman" w:cs="Times New Roman"/>
          <w:i/>
          <w:color w:val="0070C0"/>
          <w:szCs w:val="20"/>
        </w:rPr>
        <w:t>.</w:t>
      </w:r>
    </w:p>
    <w:p w14:paraId="25B049DE" w14:textId="3AB30E4E" w:rsidR="00F1201A" w:rsidRPr="00A9237D" w:rsidRDefault="00F1201A" w:rsidP="00EC757E">
      <w:pPr>
        <w:spacing w:before="120" w:after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The table below shows a sample template for </w:t>
      </w:r>
      <w:r w:rsidR="006D3C14" w:rsidRPr="00A9237D">
        <w:rPr>
          <w:rFonts w:ascii="Times New Roman" w:hAnsi="Times New Roman" w:cs="Times New Roman"/>
          <w:i/>
          <w:color w:val="0070C0"/>
          <w:szCs w:val="20"/>
        </w:rPr>
        <w:t>a test case. You need one table for each test case.</w:t>
      </w:r>
    </w:p>
    <w:p w14:paraId="11FE1DA2" w14:textId="17E37809" w:rsidR="00F000BF" w:rsidRDefault="00F000BF" w:rsidP="00EC757E">
      <w:pPr>
        <w:spacing w:before="120" w:after="120"/>
        <w:rPr>
          <w:rFonts w:ascii="Times New Roman" w:hAnsi="Times New Roman" w:cs="Times New Roman"/>
          <w:i/>
          <w:color w:val="0070C0"/>
          <w:szCs w:val="20"/>
        </w:rPr>
      </w:pPr>
      <w:r w:rsidRPr="00A9237D">
        <w:rPr>
          <w:rFonts w:ascii="Times New Roman" w:hAnsi="Times New Roman" w:cs="Times New Roman"/>
          <w:i/>
          <w:color w:val="0070C0"/>
          <w:szCs w:val="20"/>
        </w:rPr>
        <w:t xml:space="preserve">If your tests </w:t>
      </w:r>
      <w:r w:rsidR="00AA59D8" w:rsidRPr="00A9237D">
        <w:rPr>
          <w:rFonts w:ascii="Times New Roman" w:hAnsi="Times New Roman" w:cs="Times New Roman"/>
          <w:i/>
          <w:color w:val="0070C0"/>
          <w:szCs w:val="20"/>
        </w:rPr>
        <w:t>have any source code, please provide the source code; if you used any prompts, describe them as well.</w:t>
      </w:r>
    </w:p>
    <w:p w14:paraId="29F8A50F" w14:textId="77777777" w:rsidR="00284993" w:rsidRPr="009400E3" w:rsidRDefault="00FF3A5E">
      <w:pPr>
        <w:spacing w:before="120" w:after="120"/>
        <w:rPr>
          <w:rFonts w:ascii="Times New Roman" w:hAnsi="Times New Roman" w:cs="Times New Roman"/>
          <w:i/>
          <w:color w:val="0070C0"/>
          <w:szCs w:val="20"/>
        </w:rPr>
      </w:pPr>
      <w:r>
        <w:rPr>
          <w:rFonts w:ascii="Times New Roman" w:hAnsi="Times New Roman" w:cs="Times New Roman"/>
          <w:i/>
          <w:color w:val="0070C0"/>
          <w:szCs w:val="20"/>
        </w:rPr>
        <w:t>Examples of test scenarios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 and 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steps can be found on 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page </w:t>
      </w:r>
      <w:r>
        <w:rPr>
          <w:rFonts w:ascii="Times New Roman" w:hAnsi="Times New Roman" w:cs="Times New Roman"/>
          <w:i/>
          <w:color w:val="0070C0"/>
          <w:szCs w:val="20"/>
        </w:rPr>
        <w:t>20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or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page 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25 of 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the 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Tutorial 9 </w:t>
      </w:r>
      <w:r w:rsidR="0054159C" w:rsidRPr="0054159C">
        <w:rPr>
          <w:rFonts w:ascii="Times New Roman" w:hAnsi="Times New Roman"/>
          <w:i/>
          <w:iCs/>
          <w:color w:val="0070C0"/>
        </w:rPr>
        <w:t>slides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, or </w:t>
      </w:r>
      <w:r w:rsidR="0054159C" w:rsidRPr="0054159C">
        <w:rPr>
          <w:rFonts w:ascii="Times New Roman" w:hAnsi="Times New Roman"/>
          <w:i/>
          <w:iCs/>
          <w:color w:val="0070C0"/>
        </w:rPr>
        <w:t>in feature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files (if you use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the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>
        <w:rPr>
          <w:rFonts w:ascii="Times New Roman" w:hAnsi="Times New Roman" w:cs="Times New Roman"/>
          <w:i/>
          <w:color w:val="0070C0"/>
          <w:szCs w:val="20"/>
        </w:rPr>
        <w:t>Gherkin language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; see, for example, page 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10 of </w:t>
      </w:r>
      <w:r w:rsidR="0054159C" w:rsidRPr="0054159C">
        <w:rPr>
          <w:rFonts w:ascii="Times New Roman" w:hAnsi="Times New Roman"/>
          <w:i/>
          <w:iCs/>
          <w:color w:val="0070C0"/>
        </w:rPr>
        <w:t xml:space="preserve">the 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Tutorial </w:t>
      </w:r>
      <w:r>
        <w:rPr>
          <w:rFonts w:ascii="Times New Roman" w:hAnsi="Times New Roman" w:cs="Times New Roman"/>
          <w:i/>
          <w:color w:val="0070C0"/>
          <w:szCs w:val="20"/>
        </w:rPr>
        <w:t>10</w:t>
      </w:r>
      <w:r>
        <w:rPr>
          <w:rFonts w:ascii="Times New Roman" w:hAnsi="Times New Roman" w:cs="Times New Roman"/>
          <w:i/>
          <w:color w:val="0070C0"/>
          <w:szCs w:val="20"/>
        </w:rPr>
        <w:t xml:space="preserve"> slides)</w:t>
      </w:r>
      <w:r>
        <w:rPr>
          <w:rFonts w:ascii="Times New Roman" w:hAnsi="Times New Roman" w:cs="Times New Roman"/>
          <w:i/>
          <w:color w:val="0070C0"/>
          <w:szCs w:val="20"/>
        </w:rPr>
        <w:t>.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8647"/>
      </w:tblGrid>
      <w:tr w:rsidR="00A9237D" w:rsidRPr="00A9237D" w14:paraId="4A840653" w14:textId="77777777" w:rsidTr="00DF10B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2D11C" w14:textId="76E6C197" w:rsidR="006132E8" w:rsidRPr="00A9237D" w:rsidRDefault="006132E8" w:rsidP="00F86E35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GB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Test </w:t>
            </w:r>
            <w:r w:rsidR="005D6F56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C</w:t>
            </w: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ase </w:t>
            </w:r>
            <w:r w:rsidR="008643CC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ID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CCA8" w14:textId="1725AEDE" w:rsidR="006132E8" w:rsidRPr="00A9237D" w:rsidRDefault="00BE54BF" w:rsidP="00F86E35">
            <w:pPr>
              <w:pStyle w:val="NoSpacing"/>
              <w:spacing w:before="120" w:after="120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Define a</w:t>
            </w:r>
            <w:r w:rsidR="006132E8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unique id for the test case (e.g., T</w:t>
            </w:r>
            <w:r w:rsidR="00FA7078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001</w:t>
            </w:r>
            <w:r w:rsidR="006132E8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)</w:t>
            </w:r>
          </w:p>
        </w:tc>
      </w:tr>
      <w:tr w:rsidR="00A9237D" w:rsidRPr="00A9237D" w14:paraId="20611E19" w14:textId="77777777" w:rsidTr="00DF10B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5229" w14:textId="48CC6FEF" w:rsidR="00B47D5D" w:rsidRPr="00A9237D" w:rsidRDefault="00B47D5D" w:rsidP="00F86E35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Function IDs/Names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BA837" w14:textId="53775E02" w:rsidR="00B47D5D" w:rsidRPr="00A9237D" w:rsidRDefault="00BE54BF" w:rsidP="00F86E35">
            <w:pPr>
              <w:pStyle w:val="NoSpacing"/>
              <w:spacing w:before="120" w:after="120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Refer to the table in Section 2</w:t>
            </w:r>
          </w:p>
        </w:tc>
      </w:tr>
      <w:tr w:rsidR="00A9237D" w:rsidRPr="00A9237D" w14:paraId="70855FF2" w14:textId="77777777" w:rsidTr="00DF10B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2285" w14:textId="49E8F2F4" w:rsidR="00024378" w:rsidRPr="00A9237D" w:rsidRDefault="00B47D5D" w:rsidP="00F86E35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Tester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F07B" w14:textId="5AC44274" w:rsidR="00024378" w:rsidRPr="00A9237D" w:rsidRDefault="0070211A" w:rsidP="00F86E35">
            <w:pPr>
              <w:pStyle w:val="NoSpacing"/>
              <w:spacing w:before="120" w:after="120"/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N</w:t>
            </w:r>
            <w:r w:rsidR="00EC021D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ame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of the</w:t>
            </w:r>
            <w:r w:rsidR="00EC021D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team member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who </w:t>
            </w:r>
            <w:r w:rsidR="00BA0D95"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completed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this test</w:t>
            </w:r>
          </w:p>
        </w:tc>
      </w:tr>
      <w:tr w:rsidR="00A9237D" w:rsidRPr="00A9237D" w14:paraId="41938599" w14:textId="77777777" w:rsidTr="00DF10B9">
        <w:trPr>
          <w:trHeight w:val="118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F2389" w14:textId="18BC1DBD" w:rsidR="006132E8" w:rsidRPr="00A9237D" w:rsidRDefault="00C648FA" w:rsidP="00F86E35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Test</w:t>
            </w:r>
            <w:r w:rsidR="00DF0594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DF3514"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Scenario</w:t>
            </w:r>
            <w:r w:rsidR="006A33A0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DF10B9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8855" w:type="dxa"/>
              <w:jc w:val="center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  <w:insideH w:val="single" w:sz="6" w:space="0" w:color="000080"/>
                <w:insideV w:val="single" w:sz="6" w:space="0" w:color="00008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931"/>
              <w:gridCol w:w="7924"/>
            </w:tblGrid>
            <w:tr w:rsidR="004B0185" w:rsidRPr="003B35FA" w14:paraId="305CC145" w14:textId="77777777" w:rsidTr="004B0185">
              <w:trPr>
                <w:tblHeader/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1DDC08AB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Step #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1D455992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Test Action</w:t>
                  </w:r>
                </w:p>
              </w:tc>
            </w:tr>
            <w:tr w:rsidR="004B0185" w:rsidRPr="003B35FA" w14:paraId="7AEE47D6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716F3EB1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53C50935" w14:textId="115F37CF" w:rsidR="004B0185" w:rsidRPr="001C3966" w:rsidRDefault="001C3966" w:rsidP="001C3966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0"/>
                    </w:rPr>
                  </w:pP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Describe the </w:t>
                  </w:r>
                  <w:r w:rsidR="00FF3A5E"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action to be taken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="00FF3A5E"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including 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the </w:t>
                  </w:r>
                  <w:r w:rsidR="00FF3A5E"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user behaviour, the data to be entered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="00FF3A5E"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and the URL.</w:t>
                  </w:r>
                </w:p>
              </w:tc>
            </w:tr>
            <w:tr w:rsidR="004B0185" w:rsidRPr="003B35FA" w14:paraId="4E5AB6D8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246E317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482B70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4C556F62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09255AC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9195E9C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0C7001A5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049EE835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F3EF86B" w14:textId="77777777" w:rsidR="004B0185" w:rsidRPr="003B35FA" w:rsidRDefault="004B0185" w:rsidP="00F86E35">
                  <w:pPr>
                    <w:pStyle w:val="Footer"/>
                    <w:tabs>
                      <w:tab w:val="left" w:pos="720"/>
                    </w:tabs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1B1C2E9B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3FFBD2E2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3AD60DEE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477A217E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334ADC0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lastRenderedPageBreak/>
                    <w:t>6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36FA767E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10717AAC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3363C8D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61DF4A5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6AE33977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6C7BC0F1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2A5E10C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71B533AF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A208B2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3D8854C7" w14:textId="156DDB1D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3622CEA3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642E6A0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F966FB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229C33D9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0625FEF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9072678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45644CEF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C2A8F05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7BD89D0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6FC768A4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2DD1BEC9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290E41B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4B0185" w:rsidRPr="003B35FA" w14:paraId="03BA07D5" w14:textId="77777777" w:rsidTr="004B0185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EBD66A7" w14:textId="77777777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318067C" w14:textId="7FC188B2" w:rsidR="004B0185" w:rsidRPr="003B35FA" w:rsidRDefault="004B0185" w:rsidP="00F86E35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Add or reduce steps as you need.</w:t>
                  </w:r>
                </w:p>
              </w:tc>
            </w:tr>
          </w:tbl>
          <w:p w14:paraId="069C9F2F" w14:textId="77777777" w:rsidR="00DF10B9" w:rsidRPr="003B35FA" w:rsidRDefault="00DF10B9" w:rsidP="00F86E35">
            <w:pPr>
              <w:pStyle w:val="NoSpacing"/>
              <w:spacing w:before="120" w:after="120"/>
              <w:rPr>
                <w:rFonts w:ascii="Times New Roman" w:hAnsi="Times New Roman" w:cs="Times New Roman"/>
                <w:i/>
                <w:iCs/>
                <w:color w:val="0070C0"/>
                <w:sz w:val="22"/>
                <w:szCs w:val="22"/>
              </w:rPr>
            </w:pPr>
          </w:p>
        </w:tc>
      </w:tr>
      <w:tr w:rsidR="00DF10B9" w:rsidRPr="00A9237D" w14:paraId="2ED930D6" w14:textId="77777777" w:rsidTr="00DF10B9">
        <w:trPr>
          <w:trHeight w:val="118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29A7" w14:textId="30364FF2" w:rsidR="00DF10B9" w:rsidRPr="00A9237D" w:rsidRDefault="00DF10B9" w:rsidP="00DF10B9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lastRenderedPageBreak/>
              <w:t>Test Scenario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8855" w:type="dxa"/>
              <w:jc w:val="center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  <w:insideH w:val="single" w:sz="6" w:space="0" w:color="000080"/>
                <w:insideV w:val="single" w:sz="6" w:space="0" w:color="00008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931"/>
              <w:gridCol w:w="7924"/>
            </w:tblGrid>
            <w:tr w:rsidR="00DF10B9" w:rsidRPr="003B35FA" w14:paraId="6BC31143" w14:textId="77777777" w:rsidTr="00B17859">
              <w:trPr>
                <w:tblHeader/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0A38B25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Step #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3C1E26CB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Test Action</w:t>
                  </w:r>
                </w:p>
              </w:tc>
            </w:tr>
            <w:tr w:rsidR="00DF10B9" w:rsidRPr="003B35FA" w14:paraId="1EB0F71E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357A172D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7D7D91D" w14:textId="77777777" w:rsidR="00DF10B9" w:rsidRPr="001C3966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0"/>
                    </w:rPr>
                  </w:pP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Describe the 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action to be taken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including 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the 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user behaviour, the data to be entered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and the URL.</w:t>
                  </w:r>
                </w:p>
              </w:tc>
            </w:tr>
            <w:tr w:rsidR="00DF10B9" w:rsidRPr="003B35FA" w14:paraId="05D5647B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0604FB9D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83574FB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163DF1C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667C6500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D3B922E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1ABFA6EE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6F72D3F7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233A9DAC" w14:textId="77777777" w:rsidR="00DF10B9" w:rsidRPr="003B35FA" w:rsidRDefault="00DF10B9" w:rsidP="00DF10B9">
                  <w:pPr>
                    <w:pStyle w:val="Footer"/>
                    <w:tabs>
                      <w:tab w:val="left" w:pos="720"/>
                    </w:tabs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22135BBC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4573AAF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172898B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3D5E3885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5BB304A7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DC6595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65FB609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62AB1EF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9CF724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5E31EB88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0D7192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6EC3172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3B723499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3C25A9D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BF119AA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525A61DE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2758A102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E2591E3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837A3FF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069688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6DBC59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6F8CED72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99B3052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3199ACF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61AD6BC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C7E225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DF7CA5A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AEB1FFF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EAC9D53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F1C4760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Add or reduce steps as you need.</w:t>
                  </w:r>
                </w:p>
              </w:tc>
            </w:tr>
          </w:tbl>
          <w:p w14:paraId="3645CD13" w14:textId="77777777" w:rsidR="00DF10B9" w:rsidRPr="003B35FA" w:rsidRDefault="00DF10B9" w:rsidP="00DF10B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22"/>
                <w:szCs w:val="22"/>
              </w:rPr>
            </w:pPr>
          </w:p>
        </w:tc>
      </w:tr>
      <w:tr w:rsidR="00DF10B9" w:rsidRPr="00A9237D" w14:paraId="4076D419" w14:textId="77777777" w:rsidTr="00DF10B9">
        <w:trPr>
          <w:trHeight w:val="118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360E6" w14:textId="181D7D26" w:rsidR="00DF10B9" w:rsidRPr="00A9237D" w:rsidRDefault="00DF10B9" w:rsidP="00DF10B9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Test Scenario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8855" w:type="dxa"/>
              <w:jc w:val="center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  <w:insideH w:val="single" w:sz="6" w:space="0" w:color="000080"/>
                <w:insideV w:val="single" w:sz="6" w:space="0" w:color="00008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931"/>
              <w:gridCol w:w="7924"/>
            </w:tblGrid>
            <w:tr w:rsidR="00DF10B9" w:rsidRPr="003B35FA" w14:paraId="6C822971" w14:textId="77777777" w:rsidTr="00B17859">
              <w:trPr>
                <w:tblHeader/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7C1E4A18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Step #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F2F2F2" w:themeFill="background1" w:themeFillShade="F2"/>
                  <w:hideMark/>
                </w:tcPr>
                <w:p w14:paraId="310D765A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Test Action</w:t>
                  </w:r>
                </w:p>
              </w:tc>
            </w:tr>
            <w:tr w:rsidR="00DF10B9" w:rsidRPr="003B35FA" w14:paraId="7E95AC01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587CD09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475AB9C6" w14:textId="77777777" w:rsidR="00DF10B9" w:rsidRPr="001C3966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0"/>
                    </w:rPr>
                  </w:pP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Describe the 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action to be taken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including 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the 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user behaviour, the data to be entered</w:t>
                  </w:r>
                  <w:r w:rsidRPr="001C3966">
                    <w:rPr>
                      <w:rFonts w:ascii="Times New Roman" w:hAnsi="Times New Roman"/>
                      <w:i/>
                      <w:iCs/>
                      <w:color w:val="0070C0"/>
                      <w:sz w:val="22"/>
                      <w:szCs w:val="22"/>
                    </w:rPr>
                    <w:t>,</w:t>
                  </w: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 xml:space="preserve"> and the URL.</w:t>
                  </w:r>
                </w:p>
              </w:tc>
            </w:tr>
            <w:tr w:rsidR="00DF10B9" w:rsidRPr="003B35FA" w14:paraId="6BABF15F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4EF4A2B7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A13262B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4372E4D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3E57BABB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6A35D18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14E2A982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53F7E583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82CAC80" w14:textId="77777777" w:rsidR="00DF10B9" w:rsidRPr="003B35FA" w:rsidRDefault="00DF10B9" w:rsidP="00DF10B9">
                  <w:pPr>
                    <w:pStyle w:val="Footer"/>
                    <w:tabs>
                      <w:tab w:val="left" w:pos="720"/>
                    </w:tabs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418E2DDF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568D8F21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FB8D9F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4EDFF15A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0682A1C0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C83FF2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2925C6F7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003AEB68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F65A2DC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29D81306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294EA8F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9B46D7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3F7CE465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hideMark/>
                </w:tcPr>
                <w:p w14:paraId="615E87C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28B926C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63E9BCF1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3552C226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42EEF2E9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76CAFB27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190263C3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0BB9ED22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0C7AB02B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4120425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2235FEBF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37DB4EFA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59C51FBC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A5F5F63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</w:tr>
            <w:tr w:rsidR="00DF10B9" w:rsidRPr="003B35FA" w14:paraId="7B4C5FE7" w14:textId="77777777" w:rsidTr="00B17859">
              <w:trPr>
                <w:jc w:val="center"/>
              </w:trPr>
              <w:tc>
                <w:tcPr>
                  <w:tcW w:w="931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7371A9F4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</w:p>
              </w:tc>
              <w:tc>
                <w:tcPr>
                  <w:tcW w:w="7924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</w:tcPr>
                <w:p w14:paraId="6A91ED60" w14:textId="77777777" w:rsidR="00DF10B9" w:rsidRPr="003B35FA" w:rsidRDefault="00DF10B9" w:rsidP="00DF10B9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3B35FA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2"/>
                      <w:szCs w:val="22"/>
                    </w:rPr>
                    <w:t>Add or reduce steps as you need.</w:t>
                  </w:r>
                </w:p>
              </w:tc>
            </w:tr>
          </w:tbl>
          <w:p w14:paraId="17194B9F" w14:textId="77777777" w:rsidR="00DF10B9" w:rsidRPr="003B35FA" w:rsidRDefault="00DF10B9" w:rsidP="00DF10B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22"/>
                <w:szCs w:val="22"/>
              </w:rPr>
            </w:pPr>
          </w:p>
        </w:tc>
      </w:tr>
      <w:tr w:rsidR="00DF10B9" w:rsidRPr="00A9237D" w14:paraId="2A5108F5" w14:textId="77777777" w:rsidTr="00DF10B9">
        <w:trPr>
          <w:trHeight w:val="118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70346" w14:textId="1AC28D5E" w:rsidR="00DF10B9" w:rsidRPr="00A9237D" w:rsidRDefault="00DF10B9" w:rsidP="00DF10B9">
            <w:pPr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</w:pPr>
            <w:r w:rsidRPr="00A9237D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</w:rPr>
              <w:t>Test Results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685A" w14:textId="5EE5481F" w:rsidR="00DF10B9" w:rsidRPr="00301830" w:rsidRDefault="00DF10B9" w:rsidP="00DF10B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color w:val="0070C0"/>
                <w:sz w:val="22"/>
                <w:szCs w:val="20"/>
              </w:rPr>
            </w:pP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Describe your test results </w:t>
            </w:r>
            <w:r w:rsidR="00972324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of each test scenario. Provide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screenshots</w:t>
            </w:r>
            <w:r w:rsidRPr="00301830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wherever possible to demonstrate how </w:t>
            </w:r>
            <w:r w:rsidRPr="00301830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the 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tests </w:t>
            </w:r>
            <w:r w:rsidRPr="00301830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>proceeded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and the results </w:t>
            </w:r>
            <w:r w:rsidRPr="00301830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>obtained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 xml:space="preserve"> (pass, fail, </w:t>
            </w:r>
            <w:r w:rsidRPr="00301830">
              <w:rPr>
                <w:rFonts w:ascii="Times New Roman" w:hAnsi="Times New Roman"/>
                <w:i/>
                <w:iCs/>
                <w:color w:val="0070C0"/>
                <w:sz w:val="22"/>
                <w:szCs w:val="22"/>
              </w:rPr>
              <w:t xml:space="preserve">or </w:t>
            </w:r>
            <w:r w:rsidRPr="00A9237D">
              <w:rPr>
                <w:rFonts w:ascii="Times New Roman" w:hAnsi="Times New Roman" w:cs="Times New Roman"/>
                <w:i/>
                <w:color w:val="0070C0"/>
                <w:sz w:val="22"/>
                <w:szCs w:val="22"/>
              </w:rPr>
              <w:t>error).</w:t>
            </w:r>
          </w:p>
        </w:tc>
      </w:tr>
    </w:tbl>
    <w:p w14:paraId="568C8225" w14:textId="30263F7C" w:rsidR="00C607C4" w:rsidRPr="00856618" w:rsidRDefault="00D4136D" w:rsidP="001021D5">
      <w:pPr>
        <w:pStyle w:val="Heading2"/>
        <w:keepLines/>
        <w:widowControl/>
        <w:numPr>
          <w:ilvl w:val="0"/>
          <w:numId w:val="4"/>
        </w:numPr>
        <w:suppressAutoHyphens w:val="0"/>
        <w:spacing w:before="360" w:after="0" w:line="276" w:lineRule="auto"/>
        <w:ind w:left="357" w:hanging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Analysis</w:t>
      </w:r>
      <w:r w:rsidR="00F9505E" w:rsidRPr="00856618">
        <w:rPr>
          <w:rFonts w:ascii="Times New Roman" w:hAnsi="Times New Roman" w:cs="Times New Roman"/>
          <w:sz w:val="36"/>
          <w:szCs w:val="36"/>
        </w:rPr>
        <w:t xml:space="preserve"> and Reflections</w:t>
      </w:r>
    </w:p>
    <w:p w14:paraId="52CB3919" w14:textId="77777777" w:rsidR="00284993" w:rsidRPr="009400E3" w:rsidRDefault="00FF3A5E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Provide 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basic statistics </w:t>
      </w:r>
      <w:r w:rsidR="00C71800" w:rsidRPr="00C71800">
        <w:rPr>
          <w:rFonts w:ascii="Times New Roman" w:hAnsi="Times New Roman"/>
          <w:i/>
          <w:iCs/>
          <w:color w:val="0070C0"/>
        </w:rPr>
        <w:t>for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 the tests conducted by your </w:t>
      </w:r>
      <w:r w:rsidRPr="009400E3">
        <w:rPr>
          <w:rFonts w:ascii="Times New Roman" w:hAnsi="Times New Roman" w:cs="Times New Roman"/>
          <w:i/>
          <w:color w:val="0070C0"/>
          <w:szCs w:val="20"/>
        </w:rPr>
        <w:t>group</w:t>
      </w:r>
      <w:r w:rsidR="00C71800" w:rsidRPr="00C71800">
        <w:rPr>
          <w:rFonts w:ascii="Times New Roman" w:hAnsi="Times New Roman"/>
          <w:i/>
          <w:iCs/>
          <w:color w:val="0070C0"/>
        </w:rPr>
        <w:t>, including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 how many passed, failed, or </w:t>
      </w:r>
      <w:r w:rsidR="00C71800" w:rsidRPr="00C71800">
        <w:rPr>
          <w:rFonts w:ascii="Times New Roman" w:hAnsi="Times New Roman"/>
          <w:i/>
          <w:iCs/>
          <w:color w:val="0070C0"/>
        </w:rPr>
        <w:t>resulted in errors. List any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 defects </w:t>
      </w:r>
      <w:r w:rsidR="00C71800" w:rsidRPr="00C71800">
        <w:rPr>
          <w:rFonts w:ascii="Times New Roman" w:hAnsi="Times New Roman"/>
          <w:i/>
          <w:iCs/>
          <w:color w:val="0070C0"/>
        </w:rPr>
        <w:t>that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 you 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identified </w:t>
      </w:r>
      <w:r w:rsidR="00C71800" w:rsidRPr="00C71800">
        <w:rPr>
          <w:rFonts w:ascii="Times New Roman" w:hAnsi="Times New Roman"/>
          <w:i/>
          <w:iCs/>
          <w:color w:val="0070C0"/>
        </w:rPr>
        <w:t>on</w:t>
      </w: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 the website</w:t>
      </w:r>
      <w:r w:rsidR="00C71800" w:rsidRPr="00C71800">
        <w:rPr>
          <w:rFonts w:ascii="Times New Roman" w:hAnsi="Times New Roman"/>
          <w:i/>
          <w:iCs/>
          <w:color w:val="0070C0"/>
        </w:rPr>
        <w:t>.</w:t>
      </w:r>
    </w:p>
    <w:p w14:paraId="7E5DC7C8" w14:textId="5A0E48BB" w:rsidR="00284993" w:rsidRPr="009400E3" w:rsidRDefault="00284993" w:rsidP="00284993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9400E3">
        <w:rPr>
          <w:rFonts w:ascii="Times New Roman" w:hAnsi="Times New Roman" w:cs="Times New Roman"/>
          <w:i/>
          <w:color w:val="0070C0"/>
          <w:szCs w:val="20"/>
        </w:rPr>
        <w:t xml:space="preserve">Reflect on the tests you have </w:t>
      </w:r>
      <w:r w:rsidR="000C76B6" w:rsidRPr="009400E3">
        <w:rPr>
          <w:rFonts w:ascii="Times New Roman" w:hAnsi="Times New Roman" w:cs="Times New Roman"/>
          <w:i/>
          <w:color w:val="0070C0"/>
          <w:szCs w:val="20"/>
        </w:rPr>
        <w:t>conducted and</w:t>
      </w:r>
      <w:r w:rsidR="00916224" w:rsidRPr="009400E3">
        <w:rPr>
          <w:rFonts w:ascii="Times New Roman" w:hAnsi="Times New Roman" w:cs="Times New Roman"/>
          <w:i/>
          <w:color w:val="0070C0"/>
          <w:szCs w:val="20"/>
        </w:rPr>
        <w:t xml:space="preserve"> </w:t>
      </w:r>
      <w:r w:rsidR="00D662EA" w:rsidRPr="009400E3">
        <w:rPr>
          <w:rFonts w:ascii="Times New Roman" w:hAnsi="Times New Roman" w:cs="Times New Roman"/>
          <w:i/>
          <w:color w:val="0070C0"/>
          <w:szCs w:val="20"/>
        </w:rPr>
        <w:t>identify the successes and failures in your</w:t>
      </w:r>
      <w:r w:rsidR="00D70737" w:rsidRPr="009400E3">
        <w:rPr>
          <w:rFonts w:ascii="Times New Roman" w:hAnsi="Times New Roman" w:cs="Times New Roman"/>
          <w:i/>
          <w:color w:val="0070C0"/>
          <w:szCs w:val="20"/>
        </w:rPr>
        <w:t xml:space="preserve"> group’s</w:t>
      </w:r>
      <w:r w:rsidR="00D662EA" w:rsidRPr="009400E3">
        <w:rPr>
          <w:rFonts w:ascii="Times New Roman" w:hAnsi="Times New Roman" w:cs="Times New Roman"/>
          <w:i/>
          <w:color w:val="0070C0"/>
          <w:szCs w:val="20"/>
        </w:rPr>
        <w:t xml:space="preserve"> efforts.</w:t>
      </w:r>
    </w:p>
    <w:p w14:paraId="2099EFD2" w14:textId="77777777" w:rsidR="00284993" w:rsidRPr="009400E3" w:rsidRDefault="00EA6A72">
      <w:pPr>
        <w:spacing w:before="120"/>
        <w:rPr>
          <w:rFonts w:ascii="Times New Roman" w:hAnsi="Times New Roman" w:cs="Times New Roman"/>
          <w:i/>
          <w:color w:val="0070C0"/>
          <w:szCs w:val="20"/>
        </w:rPr>
      </w:pPr>
      <w:r w:rsidRPr="00EA6A72">
        <w:rPr>
          <w:rFonts w:ascii="Times New Roman" w:hAnsi="Times New Roman"/>
          <w:i/>
          <w:iCs/>
          <w:color w:val="0070C0"/>
        </w:rPr>
        <w:t>What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 xml:space="preserve"> lessons </w:t>
      </w:r>
      <w:r w:rsidRPr="00EA6A72">
        <w:rPr>
          <w:rFonts w:ascii="Times New Roman" w:hAnsi="Times New Roman"/>
          <w:i/>
          <w:iCs/>
          <w:color w:val="0070C0"/>
        </w:rPr>
        <w:t>did you learn?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 xml:space="preserve"> How </w:t>
      </w:r>
      <w:r w:rsidRPr="00EA6A72">
        <w:rPr>
          <w:rFonts w:ascii="Times New Roman" w:hAnsi="Times New Roman"/>
          <w:i/>
          <w:iCs/>
          <w:color w:val="0070C0"/>
        </w:rPr>
        <w:t>would you approach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 xml:space="preserve"> the system testing tasks </w:t>
      </w:r>
      <w:r w:rsidRPr="00EA6A72">
        <w:rPr>
          <w:rFonts w:ascii="Times New Roman" w:hAnsi="Times New Roman"/>
          <w:i/>
          <w:iCs/>
          <w:color w:val="0070C0"/>
        </w:rPr>
        <w:t xml:space="preserve">differently 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>if given a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 xml:space="preserve"> second chance</w:t>
      </w:r>
      <w:r w:rsidR="00FF3A5E" w:rsidRPr="009400E3">
        <w:rPr>
          <w:rFonts w:ascii="Times New Roman" w:hAnsi="Times New Roman" w:cs="Times New Roman"/>
          <w:i/>
          <w:color w:val="0070C0"/>
          <w:szCs w:val="20"/>
        </w:rPr>
        <w:t>?</w:t>
      </w:r>
    </w:p>
    <w:sectPr w:rsidR="00284993" w:rsidRPr="009400E3" w:rsidSect="00540A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720" w:right="720" w:bottom="720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2A06" w14:textId="77777777" w:rsidR="00FF3A5E" w:rsidRDefault="00FF3A5E" w:rsidP="00EB0112">
      <w:r>
        <w:separator/>
      </w:r>
    </w:p>
  </w:endnote>
  <w:endnote w:type="continuationSeparator" w:id="0">
    <w:p w14:paraId="1F91E3FE" w14:textId="77777777" w:rsidR="00FF3A5E" w:rsidRDefault="00FF3A5E" w:rsidP="00EB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7612" w14:textId="77777777" w:rsidR="00427747" w:rsidRDefault="00427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22B" w14:textId="77777777" w:rsidR="003A5B6F" w:rsidRDefault="003A5B6F" w:rsidP="003A5B6F">
    <w:pPr>
      <w:pStyle w:val="UTSDate"/>
    </w:pPr>
    <w:r w:rsidRPr="00B31AB9">
      <w:rPr>
        <w:rFonts w:ascii="Arial" w:hAnsi="Arial" w:cs="Arial"/>
        <w:color w:val="auto"/>
      </w:rPr>
      <w:t>UTS CRICOS PROVIDER CODE 00099F</w:t>
    </w:r>
  </w:p>
  <w:p w14:paraId="568C822C" w14:textId="77777777" w:rsidR="0028742B" w:rsidRDefault="00287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C0533" w14:textId="77777777" w:rsidR="00427747" w:rsidRDefault="00427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EC3F" w14:textId="77777777" w:rsidR="00FF3A5E" w:rsidRDefault="00FF3A5E" w:rsidP="00EB0112">
      <w:r>
        <w:separator/>
      </w:r>
    </w:p>
  </w:footnote>
  <w:footnote w:type="continuationSeparator" w:id="0">
    <w:p w14:paraId="24A10CE1" w14:textId="77777777" w:rsidR="00FF3A5E" w:rsidRDefault="00FF3A5E" w:rsidP="00EB0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120A" w14:textId="77777777" w:rsidR="00427747" w:rsidRDefault="004277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22A" w14:textId="3DB1ACE4" w:rsidR="00EB0112" w:rsidRDefault="00EB0112" w:rsidP="00BE1084">
    <w:pPr>
      <w:pStyle w:val="Header"/>
      <w:ind w:left="-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22D" w14:textId="77777777" w:rsidR="00957608" w:rsidRDefault="00152CCE" w:rsidP="00957608">
    <w:pPr>
      <w:pStyle w:val="Header"/>
      <w:ind w:left="-1701"/>
    </w:pPr>
    <w:r>
      <w:rPr>
        <w:noProof/>
        <w:lang w:val="en-AU" w:eastAsia="en-AU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8C8230" wp14:editId="568C8231">
              <wp:simplePos x="0" y="0"/>
              <wp:positionH relativeFrom="column">
                <wp:posOffset>3657600</wp:posOffset>
              </wp:positionH>
              <wp:positionV relativeFrom="paragraph">
                <wp:posOffset>576580</wp:posOffset>
              </wp:positionV>
              <wp:extent cx="2207562" cy="225591"/>
              <wp:effectExtent l="0" t="0" r="2540" b="317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7562" cy="2255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8C8234" w14:textId="77777777" w:rsidR="00152CCE" w:rsidRPr="00903D4F" w:rsidRDefault="00152CCE" w:rsidP="00152CCE">
                          <w:pPr>
                            <w:pStyle w:val="UTSDate"/>
                          </w:pPr>
                          <w:r>
                            <w:t>12.04.2017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8C82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in;margin-top:45.4pt;width:173.8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" filled="f" stroked="f">
              <v:textbox inset="0,0,0,0">
                <w:txbxContent>
                  <w:p w14:paraId="568C8234" w14:textId="77777777" w:rsidR="00152CCE" w:rsidRPr="00903D4F" w:rsidRDefault="00152CCE" w:rsidP="00152CCE">
                    <w:pPr>
                      <w:pStyle w:val="UTSDate"/>
                    </w:pPr>
                    <w:r>
                      <w:t>12.04.2017</w:t>
                    </w:r>
                  </w:p>
                </w:txbxContent>
              </v:textbox>
            </v:shape>
          </w:pict>
        </mc:Fallback>
      </mc:AlternateContent>
    </w:r>
    <w:r w:rsidR="00957608">
      <w:rPr>
        <w:noProof/>
        <w:lang w:val="en-AU" w:eastAsia="en-AU" w:bidi="ar-SA"/>
      </w:rPr>
      <w:drawing>
        <wp:inline distT="0" distB="0" distL="0" distR="0" wp14:anchorId="568C8232" wp14:editId="568C8233">
          <wp:extent cx="7703183" cy="171704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01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703183" cy="1717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263A74"/>
    <w:multiLevelType w:val="hybridMultilevel"/>
    <w:tmpl w:val="D896A11C"/>
    <w:lvl w:ilvl="0" w:tplc="15EE901A">
      <w:start w:val="1"/>
      <w:numFmt w:val="bullet"/>
      <w:pStyle w:val="UTSBodyBulletBlack9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5507"/>
    <w:multiLevelType w:val="multilevel"/>
    <w:tmpl w:val="E550B6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B34508"/>
    <w:multiLevelType w:val="hybridMultilevel"/>
    <w:tmpl w:val="E4DE98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36880"/>
    <w:multiLevelType w:val="hybridMultilevel"/>
    <w:tmpl w:val="691A9C08"/>
    <w:lvl w:ilvl="0" w:tplc="5AAE53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5AAE53E8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FE0D1A"/>
    <w:multiLevelType w:val="hybridMultilevel"/>
    <w:tmpl w:val="ECAC1738"/>
    <w:lvl w:ilvl="0" w:tplc="4A5279C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51D89"/>
    <w:multiLevelType w:val="hybridMultilevel"/>
    <w:tmpl w:val="AE48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B76D4"/>
    <w:multiLevelType w:val="hybridMultilevel"/>
    <w:tmpl w:val="EA44F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92391"/>
    <w:multiLevelType w:val="hybridMultilevel"/>
    <w:tmpl w:val="33BE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B4D34"/>
    <w:multiLevelType w:val="multilevel"/>
    <w:tmpl w:val="27E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A047B"/>
    <w:multiLevelType w:val="hybridMultilevel"/>
    <w:tmpl w:val="F8824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A94DDC"/>
    <w:multiLevelType w:val="multilevel"/>
    <w:tmpl w:val="6AE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8613B"/>
    <w:multiLevelType w:val="hybridMultilevel"/>
    <w:tmpl w:val="A83CA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72C06"/>
    <w:multiLevelType w:val="multilevel"/>
    <w:tmpl w:val="983A8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26803555">
    <w:abstractNumId w:val="1"/>
  </w:num>
  <w:num w:numId="2" w16cid:durableId="1329138713">
    <w:abstractNumId w:val="0"/>
  </w:num>
  <w:num w:numId="3" w16cid:durableId="953712119">
    <w:abstractNumId w:val="3"/>
  </w:num>
  <w:num w:numId="4" w16cid:durableId="163127811">
    <w:abstractNumId w:val="13"/>
  </w:num>
  <w:num w:numId="5" w16cid:durableId="986740416">
    <w:abstractNumId w:val="7"/>
  </w:num>
  <w:num w:numId="6" w16cid:durableId="1699155964">
    <w:abstractNumId w:val="5"/>
  </w:num>
  <w:num w:numId="7" w16cid:durableId="55856620">
    <w:abstractNumId w:val="0"/>
  </w:num>
  <w:num w:numId="8" w16cid:durableId="542985621">
    <w:abstractNumId w:val="0"/>
  </w:num>
  <w:num w:numId="9" w16cid:durableId="1101142641">
    <w:abstractNumId w:val="4"/>
  </w:num>
  <w:num w:numId="10" w16cid:durableId="1797989725">
    <w:abstractNumId w:val="0"/>
  </w:num>
  <w:num w:numId="11" w16cid:durableId="516817593">
    <w:abstractNumId w:val="2"/>
  </w:num>
  <w:num w:numId="12" w16cid:durableId="583997233">
    <w:abstractNumId w:val="0"/>
  </w:num>
  <w:num w:numId="13" w16cid:durableId="999232541">
    <w:abstractNumId w:val="10"/>
  </w:num>
  <w:num w:numId="14" w16cid:durableId="427426767">
    <w:abstractNumId w:val="0"/>
  </w:num>
  <w:num w:numId="15" w16cid:durableId="988098406">
    <w:abstractNumId w:val="0"/>
  </w:num>
  <w:num w:numId="16" w16cid:durableId="1393459080">
    <w:abstractNumId w:val="0"/>
  </w:num>
  <w:num w:numId="17" w16cid:durableId="1009063898">
    <w:abstractNumId w:val="6"/>
  </w:num>
  <w:num w:numId="18" w16cid:durableId="267466962">
    <w:abstractNumId w:val="0"/>
  </w:num>
  <w:num w:numId="19" w16cid:durableId="1702166646">
    <w:abstractNumId w:val="0"/>
  </w:num>
  <w:num w:numId="20" w16cid:durableId="1350058330">
    <w:abstractNumId w:val="0"/>
  </w:num>
  <w:num w:numId="21" w16cid:durableId="1416633748">
    <w:abstractNumId w:val="0"/>
  </w:num>
  <w:num w:numId="22" w16cid:durableId="1037858000">
    <w:abstractNumId w:val="0"/>
  </w:num>
  <w:num w:numId="23" w16cid:durableId="1668559868">
    <w:abstractNumId w:val="0"/>
  </w:num>
  <w:num w:numId="24" w16cid:durableId="1356038071">
    <w:abstractNumId w:val="0"/>
  </w:num>
  <w:num w:numId="25" w16cid:durableId="1275599226">
    <w:abstractNumId w:val="0"/>
  </w:num>
  <w:num w:numId="26" w16cid:durableId="416362700">
    <w:abstractNumId w:val="0"/>
  </w:num>
  <w:num w:numId="27" w16cid:durableId="620303607">
    <w:abstractNumId w:val="0"/>
  </w:num>
  <w:num w:numId="28" w16cid:durableId="1668365122">
    <w:abstractNumId w:val="0"/>
  </w:num>
  <w:num w:numId="29" w16cid:durableId="1340933666">
    <w:abstractNumId w:val="0"/>
  </w:num>
  <w:num w:numId="30" w16cid:durableId="1471631225">
    <w:abstractNumId w:val="0"/>
  </w:num>
  <w:num w:numId="31" w16cid:durableId="626814677">
    <w:abstractNumId w:val="0"/>
  </w:num>
  <w:num w:numId="32" w16cid:durableId="967204795">
    <w:abstractNumId w:val="0"/>
  </w:num>
  <w:num w:numId="33" w16cid:durableId="1331253353">
    <w:abstractNumId w:val="0"/>
  </w:num>
  <w:num w:numId="34" w16cid:durableId="1426195474">
    <w:abstractNumId w:val="0"/>
  </w:num>
  <w:num w:numId="35" w16cid:durableId="2034182514">
    <w:abstractNumId w:val="0"/>
  </w:num>
  <w:num w:numId="36" w16cid:durableId="947544233">
    <w:abstractNumId w:val="12"/>
  </w:num>
  <w:num w:numId="37" w16cid:durableId="91052427">
    <w:abstractNumId w:val="0"/>
  </w:num>
  <w:num w:numId="38" w16cid:durableId="1431896261">
    <w:abstractNumId w:val="8"/>
  </w:num>
  <w:num w:numId="39" w16cid:durableId="1998339320">
    <w:abstractNumId w:val="0"/>
  </w:num>
  <w:num w:numId="40" w16cid:durableId="75983837">
    <w:abstractNumId w:val="11"/>
  </w:num>
  <w:num w:numId="41" w16cid:durableId="203760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1MTY0sDQwtDAwNDdS0lEKTi0uzszPAykwrAUAp/Hy9CwAAAA="/>
  </w:docVars>
  <w:rsids>
    <w:rsidRoot w:val="002C651D"/>
    <w:rsid w:val="00003EB7"/>
    <w:rsid w:val="00013F1F"/>
    <w:rsid w:val="00014731"/>
    <w:rsid w:val="00020658"/>
    <w:rsid w:val="000208B3"/>
    <w:rsid w:val="000209D0"/>
    <w:rsid w:val="000242EB"/>
    <w:rsid w:val="00024378"/>
    <w:rsid w:val="00032210"/>
    <w:rsid w:val="00036178"/>
    <w:rsid w:val="00040852"/>
    <w:rsid w:val="00051A9C"/>
    <w:rsid w:val="00056DF8"/>
    <w:rsid w:val="00057037"/>
    <w:rsid w:val="00060C56"/>
    <w:rsid w:val="00063D13"/>
    <w:rsid w:val="00066E15"/>
    <w:rsid w:val="0008143A"/>
    <w:rsid w:val="0008259B"/>
    <w:rsid w:val="00083D06"/>
    <w:rsid w:val="000842F5"/>
    <w:rsid w:val="00097F13"/>
    <w:rsid w:val="000A39AE"/>
    <w:rsid w:val="000A5874"/>
    <w:rsid w:val="000A73C4"/>
    <w:rsid w:val="000A7647"/>
    <w:rsid w:val="000B18A9"/>
    <w:rsid w:val="000B27C6"/>
    <w:rsid w:val="000B788C"/>
    <w:rsid w:val="000C4682"/>
    <w:rsid w:val="000C51BB"/>
    <w:rsid w:val="000C76B6"/>
    <w:rsid w:val="000D01CE"/>
    <w:rsid w:val="000D4922"/>
    <w:rsid w:val="000F0B49"/>
    <w:rsid w:val="000F3AB3"/>
    <w:rsid w:val="000F4525"/>
    <w:rsid w:val="000F7160"/>
    <w:rsid w:val="001021D5"/>
    <w:rsid w:val="001036D5"/>
    <w:rsid w:val="001070F4"/>
    <w:rsid w:val="001104BB"/>
    <w:rsid w:val="0011131C"/>
    <w:rsid w:val="0011225F"/>
    <w:rsid w:val="00112644"/>
    <w:rsid w:val="00116A1C"/>
    <w:rsid w:val="00121809"/>
    <w:rsid w:val="00127D04"/>
    <w:rsid w:val="0013463B"/>
    <w:rsid w:val="00135FA6"/>
    <w:rsid w:val="00145014"/>
    <w:rsid w:val="00150FFB"/>
    <w:rsid w:val="00152CCE"/>
    <w:rsid w:val="001551B9"/>
    <w:rsid w:val="00160810"/>
    <w:rsid w:val="00166147"/>
    <w:rsid w:val="00167F0E"/>
    <w:rsid w:val="00172DE3"/>
    <w:rsid w:val="0018618B"/>
    <w:rsid w:val="00186DC6"/>
    <w:rsid w:val="0019756A"/>
    <w:rsid w:val="001A05F9"/>
    <w:rsid w:val="001B3FD0"/>
    <w:rsid w:val="001B67EE"/>
    <w:rsid w:val="001C0AA7"/>
    <w:rsid w:val="001C193A"/>
    <w:rsid w:val="001C3966"/>
    <w:rsid w:val="001D04DB"/>
    <w:rsid w:val="001E13AF"/>
    <w:rsid w:val="001E16B5"/>
    <w:rsid w:val="001F30B2"/>
    <w:rsid w:val="001F473B"/>
    <w:rsid w:val="002011A7"/>
    <w:rsid w:val="00201870"/>
    <w:rsid w:val="00211690"/>
    <w:rsid w:val="00213031"/>
    <w:rsid w:val="00214018"/>
    <w:rsid w:val="002237DD"/>
    <w:rsid w:val="002250F6"/>
    <w:rsid w:val="0023103A"/>
    <w:rsid w:val="00233409"/>
    <w:rsid w:val="002343A4"/>
    <w:rsid w:val="0023622B"/>
    <w:rsid w:val="0024456D"/>
    <w:rsid w:val="002461F4"/>
    <w:rsid w:val="00250659"/>
    <w:rsid w:val="00254820"/>
    <w:rsid w:val="00255065"/>
    <w:rsid w:val="002556C7"/>
    <w:rsid w:val="00257EC2"/>
    <w:rsid w:val="00260F6D"/>
    <w:rsid w:val="00261117"/>
    <w:rsid w:val="00263FBC"/>
    <w:rsid w:val="002677BA"/>
    <w:rsid w:val="00284993"/>
    <w:rsid w:val="002857FF"/>
    <w:rsid w:val="0028742B"/>
    <w:rsid w:val="00287935"/>
    <w:rsid w:val="00290F7F"/>
    <w:rsid w:val="002B1BF4"/>
    <w:rsid w:val="002B6A1F"/>
    <w:rsid w:val="002B6EE3"/>
    <w:rsid w:val="002B74E7"/>
    <w:rsid w:val="002C3B98"/>
    <w:rsid w:val="002C512B"/>
    <w:rsid w:val="002C651D"/>
    <w:rsid w:val="002D044A"/>
    <w:rsid w:val="002E1DE1"/>
    <w:rsid w:val="002E35F3"/>
    <w:rsid w:val="002F1F7A"/>
    <w:rsid w:val="002F3385"/>
    <w:rsid w:val="00301830"/>
    <w:rsid w:val="00303D1E"/>
    <w:rsid w:val="00305FF0"/>
    <w:rsid w:val="00306304"/>
    <w:rsid w:val="00307543"/>
    <w:rsid w:val="0031114E"/>
    <w:rsid w:val="00316011"/>
    <w:rsid w:val="003161E8"/>
    <w:rsid w:val="003337EF"/>
    <w:rsid w:val="00335E63"/>
    <w:rsid w:val="003368BE"/>
    <w:rsid w:val="00340C4E"/>
    <w:rsid w:val="0034204B"/>
    <w:rsid w:val="00347F37"/>
    <w:rsid w:val="003521EE"/>
    <w:rsid w:val="00353D50"/>
    <w:rsid w:val="003552B1"/>
    <w:rsid w:val="00356F45"/>
    <w:rsid w:val="00365910"/>
    <w:rsid w:val="0036636B"/>
    <w:rsid w:val="003710FC"/>
    <w:rsid w:val="00372E67"/>
    <w:rsid w:val="00372FC2"/>
    <w:rsid w:val="00373773"/>
    <w:rsid w:val="0037530E"/>
    <w:rsid w:val="00375B93"/>
    <w:rsid w:val="00396AEB"/>
    <w:rsid w:val="00396FEE"/>
    <w:rsid w:val="003A5B6F"/>
    <w:rsid w:val="003A793A"/>
    <w:rsid w:val="003A7A0B"/>
    <w:rsid w:val="003B3395"/>
    <w:rsid w:val="003B35FA"/>
    <w:rsid w:val="003B3C21"/>
    <w:rsid w:val="003B4EA1"/>
    <w:rsid w:val="003B553A"/>
    <w:rsid w:val="003C68C5"/>
    <w:rsid w:val="003D035C"/>
    <w:rsid w:val="003D3C73"/>
    <w:rsid w:val="003D662D"/>
    <w:rsid w:val="003E1C6D"/>
    <w:rsid w:val="003E23F7"/>
    <w:rsid w:val="003E4026"/>
    <w:rsid w:val="003E44CC"/>
    <w:rsid w:val="003F31F9"/>
    <w:rsid w:val="003F693C"/>
    <w:rsid w:val="003F709E"/>
    <w:rsid w:val="004039E1"/>
    <w:rsid w:val="00403CEC"/>
    <w:rsid w:val="00403F40"/>
    <w:rsid w:val="00404525"/>
    <w:rsid w:val="00404CB6"/>
    <w:rsid w:val="004108DA"/>
    <w:rsid w:val="0041164D"/>
    <w:rsid w:val="00413183"/>
    <w:rsid w:val="00417BA1"/>
    <w:rsid w:val="00427747"/>
    <w:rsid w:val="004355D6"/>
    <w:rsid w:val="00436920"/>
    <w:rsid w:val="00453B54"/>
    <w:rsid w:val="0045586D"/>
    <w:rsid w:val="00461F0E"/>
    <w:rsid w:val="0046433F"/>
    <w:rsid w:val="00465DF9"/>
    <w:rsid w:val="00472327"/>
    <w:rsid w:val="0047664C"/>
    <w:rsid w:val="004845A5"/>
    <w:rsid w:val="0049538B"/>
    <w:rsid w:val="0049569D"/>
    <w:rsid w:val="00495762"/>
    <w:rsid w:val="004A0389"/>
    <w:rsid w:val="004A5264"/>
    <w:rsid w:val="004B0185"/>
    <w:rsid w:val="004B521F"/>
    <w:rsid w:val="004B5EFF"/>
    <w:rsid w:val="004C1B11"/>
    <w:rsid w:val="004C3BF9"/>
    <w:rsid w:val="004C7712"/>
    <w:rsid w:val="004D1423"/>
    <w:rsid w:val="004E10EA"/>
    <w:rsid w:val="004E425D"/>
    <w:rsid w:val="004E5243"/>
    <w:rsid w:val="004F24CB"/>
    <w:rsid w:val="004F520E"/>
    <w:rsid w:val="005010C0"/>
    <w:rsid w:val="0051152C"/>
    <w:rsid w:val="005119F4"/>
    <w:rsid w:val="005130C5"/>
    <w:rsid w:val="00513B08"/>
    <w:rsid w:val="00522124"/>
    <w:rsid w:val="00525536"/>
    <w:rsid w:val="00525FC4"/>
    <w:rsid w:val="005261C5"/>
    <w:rsid w:val="00530C66"/>
    <w:rsid w:val="005322A5"/>
    <w:rsid w:val="00537D0B"/>
    <w:rsid w:val="00540A0C"/>
    <w:rsid w:val="0054159C"/>
    <w:rsid w:val="00551DFC"/>
    <w:rsid w:val="00563ABF"/>
    <w:rsid w:val="0056525D"/>
    <w:rsid w:val="00576AE1"/>
    <w:rsid w:val="0057727C"/>
    <w:rsid w:val="005A0AC6"/>
    <w:rsid w:val="005A3A8E"/>
    <w:rsid w:val="005A5A92"/>
    <w:rsid w:val="005A68BC"/>
    <w:rsid w:val="005B366A"/>
    <w:rsid w:val="005B3BC2"/>
    <w:rsid w:val="005B5CFF"/>
    <w:rsid w:val="005C2FA8"/>
    <w:rsid w:val="005C64A1"/>
    <w:rsid w:val="005D2175"/>
    <w:rsid w:val="005D5CFD"/>
    <w:rsid w:val="005D6F56"/>
    <w:rsid w:val="005E049C"/>
    <w:rsid w:val="005E0F72"/>
    <w:rsid w:val="005E296D"/>
    <w:rsid w:val="005E40AB"/>
    <w:rsid w:val="005E43E0"/>
    <w:rsid w:val="005E6A3E"/>
    <w:rsid w:val="005F4990"/>
    <w:rsid w:val="005F5530"/>
    <w:rsid w:val="005F6413"/>
    <w:rsid w:val="00603CFC"/>
    <w:rsid w:val="006132E8"/>
    <w:rsid w:val="0062169C"/>
    <w:rsid w:val="00622293"/>
    <w:rsid w:val="00624AB6"/>
    <w:rsid w:val="00632F1B"/>
    <w:rsid w:val="006349F2"/>
    <w:rsid w:val="00641345"/>
    <w:rsid w:val="0064520B"/>
    <w:rsid w:val="00645C65"/>
    <w:rsid w:val="00646301"/>
    <w:rsid w:val="00651678"/>
    <w:rsid w:val="00651B97"/>
    <w:rsid w:val="00654A27"/>
    <w:rsid w:val="00664C35"/>
    <w:rsid w:val="0066537C"/>
    <w:rsid w:val="00681B02"/>
    <w:rsid w:val="0068384E"/>
    <w:rsid w:val="006841BB"/>
    <w:rsid w:val="00684FF3"/>
    <w:rsid w:val="0069437A"/>
    <w:rsid w:val="00695A64"/>
    <w:rsid w:val="00696A1B"/>
    <w:rsid w:val="006A07F5"/>
    <w:rsid w:val="006A21DB"/>
    <w:rsid w:val="006A33A0"/>
    <w:rsid w:val="006A3EFC"/>
    <w:rsid w:val="006A7069"/>
    <w:rsid w:val="006B0607"/>
    <w:rsid w:val="006C675B"/>
    <w:rsid w:val="006D00FD"/>
    <w:rsid w:val="006D04D9"/>
    <w:rsid w:val="006D3C14"/>
    <w:rsid w:val="006E0E48"/>
    <w:rsid w:val="006E716C"/>
    <w:rsid w:val="006F1605"/>
    <w:rsid w:val="006F3A7E"/>
    <w:rsid w:val="0070211A"/>
    <w:rsid w:val="0070535B"/>
    <w:rsid w:val="00707E3D"/>
    <w:rsid w:val="00712D2F"/>
    <w:rsid w:val="007224C3"/>
    <w:rsid w:val="007445C4"/>
    <w:rsid w:val="007468D0"/>
    <w:rsid w:val="007474AF"/>
    <w:rsid w:val="007519BE"/>
    <w:rsid w:val="00753E63"/>
    <w:rsid w:val="0075586B"/>
    <w:rsid w:val="0076323C"/>
    <w:rsid w:val="00773EEB"/>
    <w:rsid w:val="00776ED8"/>
    <w:rsid w:val="00786D8E"/>
    <w:rsid w:val="00791336"/>
    <w:rsid w:val="007A4F82"/>
    <w:rsid w:val="007B0617"/>
    <w:rsid w:val="007B226F"/>
    <w:rsid w:val="007B317F"/>
    <w:rsid w:val="007B3B83"/>
    <w:rsid w:val="007B3CD3"/>
    <w:rsid w:val="007B6D72"/>
    <w:rsid w:val="007C0EE9"/>
    <w:rsid w:val="007C3BB9"/>
    <w:rsid w:val="007C5BF4"/>
    <w:rsid w:val="007D221F"/>
    <w:rsid w:val="007D5309"/>
    <w:rsid w:val="007E3E21"/>
    <w:rsid w:val="007F0DDD"/>
    <w:rsid w:val="007F62ED"/>
    <w:rsid w:val="00800BD5"/>
    <w:rsid w:val="00810ECE"/>
    <w:rsid w:val="00811D67"/>
    <w:rsid w:val="0081210A"/>
    <w:rsid w:val="00817977"/>
    <w:rsid w:val="00817FB8"/>
    <w:rsid w:val="00821881"/>
    <w:rsid w:val="00842219"/>
    <w:rsid w:val="00843DAA"/>
    <w:rsid w:val="00844716"/>
    <w:rsid w:val="0084688F"/>
    <w:rsid w:val="008479BB"/>
    <w:rsid w:val="008528DC"/>
    <w:rsid w:val="00854673"/>
    <w:rsid w:val="00856618"/>
    <w:rsid w:val="008609F1"/>
    <w:rsid w:val="00861B89"/>
    <w:rsid w:val="00862753"/>
    <w:rsid w:val="008643CC"/>
    <w:rsid w:val="00864FE8"/>
    <w:rsid w:val="00870CE4"/>
    <w:rsid w:val="008850F7"/>
    <w:rsid w:val="00897B0A"/>
    <w:rsid w:val="008A083A"/>
    <w:rsid w:val="008A2B27"/>
    <w:rsid w:val="008B22E3"/>
    <w:rsid w:val="008C2D70"/>
    <w:rsid w:val="008C334E"/>
    <w:rsid w:val="008C4E98"/>
    <w:rsid w:val="008C6316"/>
    <w:rsid w:val="008C7803"/>
    <w:rsid w:val="008D0BD9"/>
    <w:rsid w:val="008D57A0"/>
    <w:rsid w:val="008D6484"/>
    <w:rsid w:val="008E137E"/>
    <w:rsid w:val="008E4BA7"/>
    <w:rsid w:val="008E7DBA"/>
    <w:rsid w:val="008E7DC5"/>
    <w:rsid w:val="008E7FAC"/>
    <w:rsid w:val="008F6C93"/>
    <w:rsid w:val="008F6E40"/>
    <w:rsid w:val="00903D4F"/>
    <w:rsid w:val="0090799E"/>
    <w:rsid w:val="00907C8B"/>
    <w:rsid w:val="00907FA5"/>
    <w:rsid w:val="0091357F"/>
    <w:rsid w:val="009142F7"/>
    <w:rsid w:val="00916224"/>
    <w:rsid w:val="00920CB0"/>
    <w:rsid w:val="0093552F"/>
    <w:rsid w:val="00935889"/>
    <w:rsid w:val="009400E3"/>
    <w:rsid w:val="00946BBC"/>
    <w:rsid w:val="009516D2"/>
    <w:rsid w:val="0095324F"/>
    <w:rsid w:val="00954E44"/>
    <w:rsid w:val="00957608"/>
    <w:rsid w:val="00962E49"/>
    <w:rsid w:val="0096799B"/>
    <w:rsid w:val="00972324"/>
    <w:rsid w:val="00985F22"/>
    <w:rsid w:val="009948BC"/>
    <w:rsid w:val="00995AAA"/>
    <w:rsid w:val="009A41D2"/>
    <w:rsid w:val="009B0F06"/>
    <w:rsid w:val="009B24FE"/>
    <w:rsid w:val="009B3F5E"/>
    <w:rsid w:val="009C1873"/>
    <w:rsid w:val="009C1F2E"/>
    <w:rsid w:val="009C3410"/>
    <w:rsid w:val="009C76AB"/>
    <w:rsid w:val="009D14A7"/>
    <w:rsid w:val="009D6689"/>
    <w:rsid w:val="009E44F9"/>
    <w:rsid w:val="009E5211"/>
    <w:rsid w:val="009E54DA"/>
    <w:rsid w:val="009F0DFE"/>
    <w:rsid w:val="009F2CB6"/>
    <w:rsid w:val="00A00EF3"/>
    <w:rsid w:val="00A03BC3"/>
    <w:rsid w:val="00A07372"/>
    <w:rsid w:val="00A15118"/>
    <w:rsid w:val="00A151CE"/>
    <w:rsid w:val="00A1676E"/>
    <w:rsid w:val="00A169AC"/>
    <w:rsid w:val="00A24BE0"/>
    <w:rsid w:val="00A36E24"/>
    <w:rsid w:val="00A370F5"/>
    <w:rsid w:val="00A40F4A"/>
    <w:rsid w:val="00A42B85"/>
    <w:rsid w:val="00A43602"/>
    <w:rsid w:val="00A459E9"/>
    <w:rsid w:val="00A45B87"/>
    <w:rsid w:val="00A4632B"/>
    <w:rsid w:val="00A549AB"/>
    <w:rsid w:val="00A61B7F"/>
    <w:rsid w:val="00A651FE"/>
    <w:rsid w:val="00A7097B"/>
    <w:rsid w:val="00A734EA"/>
    <w:rsid w:val="00A84DB3"/>
    <w:rsid w:val="00A8587E"/>
    <w:rsid w:val="00A869F9"/>
    <w:rsid w:val="00A91167"/>
    <w:rsid w:val="00A9131C"/>
    <w:rsid w:val="00A9156A"/>
    <w:rsid w:val="00A9237D"/>
    <w:rsid w:val="00A939B0"/>
    <w:rsid w:val="00AA4D29"/>
    <w:rsid w:val="00AA59D8"/>
    <w:rsid w:val="00AA769C"/>
    <w:rsid w:val="00AB076F"/>
    <w:rsid w:val="00AB3871"/>
    <w:rsid w:val="00AB76C9"/>
    <w:rsid w:val="00AC335E"/>
    <w:rsid w:val="00AC539B"/>
    <w:rsid w:val="00AD19F4"/>
    <w:rsid w:val="00AD34A9"/>
    <w:rsid w:val="00AD42E9"/>
    <w:rsid w:val="00AE0759"/>
    <w:rsid w:val="00AE73C5"/>
    <w:rsid w:val="00AF56C5"/>
    <w:rsid w:val="00AF77BB"/>
    <w:rsid w:val="00B00EA8"/>
    <w:rsid w:val="00B01583"/>
    <w:rsid w:val="00B055F0"/>
    <w:rsid w:val="00B057E7"/>
    <w:rsid w:val="00B118AB"/>
    <w:rsid w:val="00B12649"/>
    <w:rsid w:val="00B13117"/>
    <w:rsid w:val="00B22A9F"/>
    <w:rsid w:val="00B22DB2"/>
    <w:rsid w:val="00B25EAD"/>
    <w:rsid w:val="00B3124D"/>
    <w:rsid w:val="00B31A07"/>
    <w:rsid w:val="00B320F0"/>
    <w:rsid w:val="00B37EA1"/>
    <w:rsid w:val="00B477BD"/>
    <w:rsid w:val="00B47D5D"/>
    <w:rsid w:val="00B50031"/>
    <w:rsid w:val="00B51757"/>
    <w:rsid w:val="00B53BD6"/>
    <w:rsid w:val="00B62F9E"/>
    <w:rsid w:val="00B670F4"/>
    <w:rsid w:val="00B742D7"/>
    <w:rsid w:val="00B76889"/>
    <w:rsid w:val="00B8041E"/>
    <w:rsid w:val="00B81192"/>
    <w:rsid w:val="00B8182C"/>
    <w:rsid w:val="00B82170"/>
    <w:rsid w:val="00B91728"/>
    <w:rsid w:val="00B92910"/>
    <w:rsid w:val="00B9365A"/>
    <w:rsid w:val="00B950F9"/>
    <w:rsid w:val="00B96E10"/>
    <w:rsid w:val="00BA0D95"/>
    <w:rsid w:val="00BB0AA5"/>
    <w:rsid w:val="00BB340D"/>
    <w:rsid w:val="00BB40A9"/>
    <w:rsid w:val="00BB64B1"/>
    <w:rsid w:val="00BB6D36"/>
    <w:rsid w:val="00BC1E9F"/>
    <w:rsid w:val="00BC21B0"/>
    <w:rsid w:val="00BC5FCE"/>
    <w:rsid w:val="00BD3759"/>
    <w:rsid w:val="00BD3F1C"/>
    <w:rsid w:val="00BD4F8F"/>
    <w:rsid w:val="00BD5F85"/>
    <w:rsid w:val="00BD6C89"/>
    <w:rsid w:val="00BE1084"/>
    <w:rsid w:val="00BE46C7"/>
    <w:rsid w:val="00BE4700"/>
    <w:rsid w:val="00BE54BF"/>
    <w:rsid w:val="00BF0FE6"/>
    <w:rsid w:val="00BF20C9"/>
    <w:rsid w:val="00BF2422"/>
    <w:rsid w:val="00BF7F48"/>
    <w:rsid w:val="00C06CF3"/>
    <w:rsid w:val="00C10A64"/>
    <w:rsid w:val="00C11758"/>
    <w:rsid w:val="00C13760"/>
    <w:rsid w:val="00C175E9"/>
    <w:rsid w:val="00C26EF9"/>
    <w:rsid w:val="00C36316"/>
    <w:rsid w:val="00C45C26"/>
    <w:rsid w:val="00C469F0"/>
    <w:rsid w:val="00C47561"/>
    <w:rsid w:val="00C47A57"/>
    <w:rsid w:val="00C5019E"/>
    <w:rsid w:val="00C53220"/>
    <w:rsid w:val="00C55763"/>
    <w:rsid w:val="00C57C81"/>
    <w:rsid w:val="00C607C4"/>
    <w:rsid w:val="00C608AF"/>
    <w:rsid w:val="00C63C53"/>
    <w:rsid w:val="00C648FA"/>
    <w:rsid w:val="00C64E78"/>
    <w:rsid w:val="00C65271"/>
    <w:rsid w:val="00C71800"/>
    <w:rsid w:val="00C73515"/>
    <w:rsid w:val="00C744B1"/>
    <w:rsid w:val="00C74777"/>
    <w:rsid w:val="00C802D0"/>
    <w:rsid w:val="00C808F6"/>
    <w:rsid w:val="00C80EF2"/>
    <w:rsid w:val="00C84A9C"/>
    <w:rsid w:val="00C84EF8"/>
    <w:rsid w:val="00C85382"/>
    <w:rsid w:val="00C87E76"/>
    <w:rsid w:val="00C951A5"/>
    <w:rsid w:val="00C96299"/>
    <w:rsid w:val="00CC4D0A"/>
    <w:rsid w:val="00CC6279"/>
    <w:rsid w:val="00CC7FB3"/>
    <w:rsid w:val="00CD05BA"/>
    <w:rsid w:val="00CD4E5E"/>
    <w:rsid w:val="00CD55E9"/>
    <w:rsid w:val="00CE28B8"/>
    <w:rsid w:val="00CE2FC3"/>
    <w:rsid w:val="00CE3086"/>
    <w:rsid w:val="00CE57BC"/>
    <w:rsid w:val="00CF5E3E"/>
    <w:rsid w:val="00D0200A"/>
    <w:rsid w:val="00D033A8"/>
    <w:rsid w:val="00D04D30"/>
    <w:rsid w:val="00D06CA7"/>
    <w:rsid w:val="00D109D6"/>
    <w:rsid w:val="00D2440D"/>
    <w:rsid w:val="00D25017"/>
    <w:rsid w:val="00D40AFC"/>
    <w:rsid w:val="00D4136D"/>
    <w:rsid w:val="00D51308"/>
    <w:rsid w:val="00D51376"/>
    <w:rsid w:val="00D52463"/>
    <w:rsid w:val="00D53EF2"/>
    <w:rsid w:val="00D606C3"/>
    <w:rsid w:val="00D61138"/>
    <w:rsid w:val="00D662EA"/>
    <w:rsid w:val="00D66E39"/>
    <w:rsid w:val="00D70737"/>
    <w:rsid w:val="00D7534D"/>
    <w:rsid w:val="00D75E53"/>
    <w:rsid w:val="00D8151C"/>
    <w:rsid w:val="00D84500"/>
    <w:rsid w:val="00D938F3"/>
    <w:rsid w:val="00D93E41"/>
    <w:rsid w:val="00D966DF"/>
    <w:rsid w:val="00D96CB2"/>
    <w:rsid w:val="00DA215F"/>
    <w:rsid w:val="00DA61C3"/>
    <w:rsid w:val="00DB16F5"/>
    <w:rsid w:val="00DB2D44"/>
    <w:rsid w:val="00DB6B6A"/>
    <w:rsid w:val="00DB731D"/>
    <w:rsid w:val="00DC302D"/>
    <w:rsid w:val="00DD336E"/>
    <w:rsid w:val="00DE35DE"/>
    <w:rsid w:val="00DE3AE8"/>
    <w:rsid w:val="00DE5828"/>
    <w:rsid w:val="00DE73B3"/>
    <w:rsid w:val="00DF0594"/>
    <w:rsid w:val="00DF10B9"/>
    <w:rsid w:val="00DF2414"/>
    <w:rsid w:val="00DF3514"/>
    <w:rsid w:val="00E069D7"/>
    <w:rsid w:val="00E07CC3"/>
    <w:rsid w:val="00E11DBA"/>
    <w:rsid w:val="00E14016"/>
    <w:rsid w:val="00E201B4"/>
    <w:rsid w:val="00E205E0"/>
    <w:rsid w:val="00E32EEA"/>
    <w:rsid w:val="00E331AB"/>
    <w:rsid w:val="00E33680"/>
    <w:rsid w:val="00E354E9"/>
    <w:rsid w:val="00E376B5"/>
    <w:rsid w:val="00E41A03"/>
    <w:rsid w:val="00E5030A"/>
    <w:rsid w:val="00E61A60"/>
    <w:rsid w:val="00E64A49"/>
    <w:rsid w:val="00E65F69"/>
    <w:rsid w:val="00E738FE"/>
    <w:rsid w:val="00E75AE3"/>
    <w:rsid w:val="00E77E3D"/>
    <w:rsid w:val="00E84B65"/>
    <w:rsid w:val="00E8715A"/>
    <w:rsid w:val="00E928F4"/>
    <w:rsid w:val="00E93C81"/>
    <w:rsid w:val="00EA1ED3"/>
    <w:rsid w:val="00EA36BA"/>
    <w:rsid w:val="00EA6A72"/>
    <w:rsid w:val="00EB0112"/>
    <w:rsid w:val="00EB2484"/>
    <w:rsid w:val="00EB5DB6"/>
    <w:rsid w:val="00EC021D"/>
    <w:rsid w:val="00EC390F"/>
    <w:rsid w:val="00EC4521"/>
    <w:rsid w:val="00EC757E"/>
    <w:rsid w:val="00ED0652"/>
    <w:rsid w:val="00ED7BDE"/>
    <w:rsid w:val="00EE112C"/>
    <w:rsid w:val="00EE4399"/>
    <w:rsid w:val="00EF15BA"/>
    <w:rsid w:val="00EF2204"/>
    <w:rsid w:val="00F000BF"/>
    <w:rsid w:val="00F0349C"/>
    <w:rsid w:val="00F07769"/>
    <w:rsid w:val="00F10686"/>
    <w:rsid w:val="00F1201A"/>
    <w:rsid w:val="00F1540C"/>
    <w:rsid w:val="00F228EB"/>
    <w:rsid w:val="00F302D0"/>
    <w:rsid w:val="00F3077D"/>
    <w:rsid w:val="00F30AD2"/>
    <w:rsid w:val="00F30D28"/>
    <w:rsid w:val="00F339F0"/>
    <w:rsid w:val="00F33FE4"/>
    <w:rsid w:val="00F50E5E"/>
    <w:rsid w:val="00F51269"/>
    <w:rsid w:val="00F51A72"/>
    <w:rsid w:val="00F61436"/>
    <w:rsid w:val="00F65218"/>
    <w:rsid w:val="00F652D1"/>
    <w:rsid w:val="00F6710F"/>
    <w:rsid w:val="00F67C01"/>
    <w:rsid w:val="00F71A6D"/>
    <w:rsid w:val="00F76430"/>
    <w:rsid w:val="00F77B00"/>
    <w:rsid w:val="00F82014"/>
    <w:rsid w:val="00F834EF"/>
    <w:rsid w:val="00F84AFB"/>
    <w:rsid w:val="00F85BBA"/>
    <w:rsid w:val="00F86E35"/>
    <w:rsid w:val="00F9372F"/>
    <w:rsid w:val="00F9505E"/>
    <w:rsid w:val="00F9612A"/>
    <w:rsid w:val="00FA0557"/>
    <w:rsid w:val="00FA0FF9"/>
    <w:rsid w:val="00FA14FA"/>
    <w:rsid w:val="00FA7078"/>
    <w:rsid w:val="00FB0D42"/>
    <w:rsid w:val="00FC19D7"/>
    <w:rsid w:val="00FC1DB5"/>
    <w:rsid w:val="00FC37EC"/>
    <w:rsid w:val="00FC4812"/>
    <w:rsid w:val="00FD5C24"/>
    <w:rsid w:val="00FD7847"/>
    <w:rsid w:val="00FE045E"/>
    <w:rsid w:val="00FE3AC0"/>
    <w:rsid w:val="00FE3FBA"/>
    <w:rsid w:val="00FE41C4"/>
    <w:rsid w:val="00FF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8C8188"/>
  <w15:docId w15:val="{5133E11C-6028-4512-9F42-7DD7A6A1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1D"/>
    <w:pPr>
      <w:widowControl w:val="0"/>
      <w:suppressAutoHyphens/>
    </w:pPr>
    <w:rPr>
      <w:rFonts w:ascii="Univers" w:eastAsia="SimSun" w:hAnsi="Univers" w:cs="Tahoma"/>
      <w:kern w:val="1"/>
      <w:lang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2C651D"/>
    <w:pPr>
      <w:keepNext/>
      <w:pageBreakBefore/>
      <w:pBdr>
        <w:bottom w:val="single" w:sz="4" w:space="1" w:color="000000"/>
      </w:pBdr>
      <w:spacing w:before="360" w:after="60"/>
      <w:outlineLvl w:val="0"/>
    </w:pPr>
    <w:rPr>
      <w:rFonts w:cs="Arial"/>
      <w:b/>
      <w:bCs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2C651D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51D"/>
    <w:pPr>
      <w:keepNext/>
      <w:spacing w:before="240" w:after="60"/>
      <w:outlineLvl w:val="2"/>
    </w:pPr>
    <w:rPr>
      <w:rFonts w:ascii="Cambria" w:eastAsia="Times New Roman" w:hAnsi="Cambria" w:cs="Mangal"/>
      <w:b/>
      <w:bCs/>
      <w:sz w:val="26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47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B37AF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47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B37AF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47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72574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47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72574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47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47"/>
    <w:pPr>
      <w:keepNext/>
      <w:keepLines/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01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112"/>
  </w:style>
  <w:style w:type="paragraph" w:styleId="Footer">
    <w:name w:val="footer"/>
    <w:basedOn w:val="Normal"/>
    <w:link w:val="FooterChar"/>
    <w:unhideWhenUsed/>
    <w:rsid w:val="00EB01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B0112"/>
  </w:style>
  <w:style w:type="paragraph" w:customStyle="1" w:styleId="p1">
    <w:name w:val="p1"/>
    <w:basedOn w:val="Normal"/>
    <w:rsid w:val="00903D4F"/>
    <w:pPr>
      <w:spacing w:after="372"/>
    </w:pPr>
    <w:rPr>
      <w:rFonts w:ascii="Arial" w:hAnsi="Arial" w:cs="Arial"/>
      <w:color w:val="0E66EF"/>
      <w:sz w:val="53"/>
      <w:szCs w:val="53"/>
    </w:rPr>
  </w:style>
  <w:style w:type="paragraph" w:customStyle="1" w:styleId="UTSDate">
    <w:name w:val="UTS Date"/>
    <w:qFormat/>
    <w:rsid w:val="00903D4F"/>
    <w:pPr>
      <w:jc w:val="right"/>
    </w:pPr>
    <w:rPr>
      <w:color w:val="0F4BEB" w:themeColor="accent1"/>
      <w:sz w:val="14"/>
      <w:szCs w:val="14"/>
      <w:lang w:val="en-AU"/>
    </w:rPr>
  </w:style>
  <w:style w:type="paragraph" w:customStyle="1" w:styleId="p2">
    <w:name w:val="p2"/>
    <w:basedOn w:val="Normal"/>
    <w:rsid w:val="00903D4F"/>
    <w:rPr>
      <w:rFonts w:ascii="Arial" w:hAnsi="Arial" w:cs="Arial"/>
      <w:sz w:val="14"/>
      <w:szCs w:val="14"/>
    </w:rPr>
  </w:style>
  <w:style w:type="paragraph" w:customStyle="1" w:styleId="UTSMainHeadingBlue35pt">
    <w:name w:val="UTS Main Heading Blue 35pt"/>
    <w:qFormat/>
    <w:rsid w:val="00903D4F"/>
    <w:pPr>
      <w:spacing w:after="600" w:line="800" w:lineRule="exact"/>
    </w:pPr>
    <w:rPr>
      <w:rFonts w:ascii="Arial" w:hAnsi="Arial" w:cs="Arial"/>
      <w:color w:val="0E66EF"/>
      <w:sz w:val="70"/>
      <w:szCs w:val="70"/>
    </w:rPr>
  </w:style>
  <w:style w:type="paragraph" w:customStyle="1" w:styleId="UTSSubBlue15pt">
    <w:name w:val="UTS Sub Blue 15pt"/>
    <w:qFormat/>
    <w:rsid w:val="00957608"/>
    <w:pPr>
      <w:spacing w:before="120" w:after="240"/>
    </w:pPr>
    <w:rPr>
      <w:rFonts w:ascii="Arial" w:hAnsi="Arial" w:cs="Arial"/>
      <w:color w:val="0F4BEB" w:themeColor="accent1"/>
      <w:sz w:val="30"/>
      <w:szCs w:val="30"/>
    </w:rPr>
  </w:style>
  <w:style w:type="character" w:customStyle="1" w:styleId="apple-converted-space">
    <w:name w:val="apple-converted-space"/>
    <w:basedOn w:val="DefaultParagraphFont"/>
    <w:rsid w:val="00903D4F"/>
  </w:style>
  <w:style w:type="paragraph" w:customStyle="1" w:styleId="UTSTableHeadingWhite15pt">
    <w:name w:val="UTS Table Heading White 15pt"/>
    <w:basedOn w:val="UTSBodyBlack9pt"/>
    <w:qFormat/>
    <w:rsid w:val="00E64A49"/>
    <w:pPr>
      <w:spacing w:after="0"/>
    </w:pPr>
    <w:rPr>
      <w:color w:val="FFFFFF" w:themeColor="background1"/>
      <w:sz w:val="30"/>
      <w:szCs w:val="30"/>
    </w:rPr>
  </w:style>
  <w:style w:type="paragraph" w:customStyle="1" w:styleId="UTSBodyBlack9pt">
    <w:name w:val="UTS Body Black 9pt"/>
    <w:qFormat/>
    <w:rsid w:val="00C80EF2"/>
    <w:pPr>
      <w:spacing w:after="180"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TSTableBodyBlack8pt">
    <w:name w:val="UTS Table Body Black 8pt"/>
    <w:qFormat/>
    <w:rsid w:val="00E64A49"/>
    <w:rPr>
      <w:rFonts w:ascii="Arial" w:hAnsi="Arial" w:cs="Arial"/>
      <w:color w:val="000000" w:themeColor="text1"/>
      <w:sz w:val="16"/>
      <w:szCs w:val="16"/>
    </w:rPr>
  </w:style>
  <w:style w:type="paragraph" w:customStyle="1" w:styleId="p3">
    <w:name w:val="p3"/>
    <w:basedOn w:val="Normal"/>
    <w:rsid w:val="00C80EF2"/>
    <w:rPr>
      <w:rFonts w:ascii="Arial" w:hAnsi="Arial" w:cs="Arial"/>
      <w:sz w:val="14"/>
      <w:szCs w:val="14"/>
    </w:rPr>
  </w:style>
  <w:style w:type="character" w:customStyle="1" w:styleId="apple-tab-span">
    <w:name w:val="apple-tab-span"/>
    <w:basedOn w:val="DefaultParagraphFont"/>
    <w:rsid w:val="009B0F06"/>
  </w:style>
  <w:style w:type="paragraph" w:customStyle="1" w:styleId="UTSBodyBulletBlack9pt">
    <w:name w:val="UTS Body Bullet Black 9pt"/>
    <w:basedOn w:val="UTSBodyBlack9pt"/>
    <w:qFormat/>
    <w:rsid w:val="00870CE4"/>
    <w:pPr>
      <w:numPr>
        <w:numId w:val="1"/>
      </w:numPr>
      <w:ind w:left="284" w:hanging="284"/>
    </w:pPr>
  </w:style>
  <w:style w:type="paragraph" w:customStyle="1" w:styleId="UTSSubRuleabove15pt">
    <w:name w:val="UTS Sub Rule above 15pt"/>
    <w:basedOn w:val="UTSSubBlue15pt"/>
    <w:qFormat/>
    <w:rsid w:val="004355D6"/>
    <w:pPr>
      <w:pBdr>
        <w:top w:val="single" w:sz="4" w:space="12" w:color="auto"/>
      </w:pBdr>
    </w:pPr>
  </w:style>
  <w:style w:type="character" w:customStyle="1" w:styleId="s1">
    <w:name w:val="s1"/>
    <w:basedOn w:val="DefaultParagraphFont"/>
    <w:rsid w:val="004355D6"/>
  </w:style>
  <w:style w:type="paragraph" w:customStyle="1" w:styleId="PullQuoteBlue15pt">
    <w:name w:val="Pull Quote Blue 15pt"/>
    <w:basedOn w:val="UTSSubBlue15pt"/>
    <w:qFormat/>
    <w:rsid w:val="004355D6"/>
    <w:pPr>
      <w:jc w:val="center"/>
    </w:pPr>
  </w:style>
  <w:style w:type="paragraph" w:customStyle="1" w:styleId="UTSBodyRuleBelow">
    <w:name w:val="UTS Body Rule Below"/>
    <w:basedOn w:val="UTSBodyBlack9pt"/>
    <w:qFormat/>
    <w:rsid w:val="00214018"/>
    <w:pPr>
      <w:pBdr>
        <w:bottom w:val="single" w:sz="4" w:space="1" w:color="auto"/>
      </w:pBd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5B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B6F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2C651D"/>
    <w:rPr>
      <w:rFonts w:ascii="Univers" w:eastAsia="SimSun" w:hAnsi="Univers" w:cs="Arial"/>
      <w:b/>
      <w:bCs/>
      <w:kern w:val="1"/>
      <w:sz w:val="36"/>
      <w:szCs w:val="32"/>
      <w:lang w:eastAsia="hi-IN" w:bidi="hi-IN"/>
    </w:rPr>
  </w:style>
  <w:style w:type="character" w:customStyle="1" w:styleId="Heading2Char">
    <w:name w:val="Heading 2 Char"/>
    <w:basedOn w:val="DefaultParagraphFont"/>
    <w:link w:val="Heading2"/>
    <w:rsid w:val="002C651D"/>
    <w:rPr>
      <w:rFonts w:ascii="Univers" w:eastAsia="SimSun" w:hAnsi="Univers" w:cs="Arial"/>
      <w:b/>
      <w:bCs/>
      <w:iCs/>
      <w:kern w:val="1"/>
      <w:sz w:val="28"/>
      <w:szCs w:val="28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C651D"/>
    <w:rPr>
      <w:rFonts w:ascii="Cambria" w:eastAsia="Times New Roman" w:hAnsi="Cambria" w:cs="Mangal"/>
      <w:b/>
      <w:bCs/>
      <w:kern w:val="1"/>
      <w:sz w:val="26"/>
      <w:szCs w:val="23"/>
      <w:lang w:eastAsia="hi-IN" w:bidi="hi-IN"/>
    </w:rPr>
  </w:style>
  <w:style w:type="paragraph" w:customStyle="1" w:styleId="Default">
    <w:name w:val="Default"/>
    <w:rsid w:val="002C651D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n-AU" w:eastAsia="en-AU"/>
    </w:rPr>
  </w:style>
  <w:style w:type="character" w:styleId="Hyperlink">
    <w:name w:val="Hyperlink"/>
    <w:uiPriority w:val="99"/>
    <w:rsid w:val="002C651D"/>
    <w:rPr>
      <w:color w:val="000000"/>
    </w:rPr>
  </w:style>
  <w:style w:type="paragraph" w:styleId="NoSpacing">
    <w:name w:val="No Spacing"/>
    <w:uiPriority w:val="1"/>
    <w:qFormat/>
    <w:rsid w:val="002C651D"/>
    <w:pPr>
      <w:widowControl w:val="0"/>
      <w:suppressAutoHyphens/>
    </w:pPr>
    <w:rPr>
      <w:rFonts w:ascii="Univers" w:eastAsia="SimSun" w:hAnsi="Univers" w:cs="Mangal"/>
      <w:kern w:val="1"/>
      <w:szCs w:val="21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1D"/>
    <w:pPr>
      <w:widowControl/>
      <w:numPr>
        <w:ilvl w:val="1"/>
      </w:numPr>
      <w:suppressAutoHyphens w:val="0"/>
      <w:spacing w:after="200" w:line="276" w:lineRule="auto"/>
    </w:pPr>
    <w:rPr>
      <w:rFonts w:ascii="Cambria" w:hAnsi="Cambria" w:cs="Times New Roman"/>
      <w:i/>
      <w:iCs/>
      <w:color w:val="4F81BD"/>
      <w:spacing w:val="15"/>
      <w:kern w:val="0"/>
      <w:lang w:val="en-AU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C651D"/>
    <w:rPr>
      <w:rFonts w:ascii="Cambria" w:eastAsia="SimSun" w:hAnsi="Cambria" w:cs="Times New Roman"/>
      <w:i/>
      <w:iCs/>
      <w:color w:val="4F81BD"/>
      <w:spacing w:val="15"/>
      <w:lang w:val="en-AU"/>
    </w:rPr>
  </w:style>
  <w:style w:type="paragraph" w:styleId="ListParagraph">
    <w:name w:val="List Paragraph"/>
    <w:basedOn w:val="Normal"/>
    <w:uiPriority w:val="34"/>
    <w:qFormat/>
    <w:rsid w:val="00920CB0"/>
    <w:pPr>
      <w:ind w:left="720"/>
      <w:contextualSpacing/>
    </w:pPr>
    <w:rPr>
      <w:rFonts w:cs="Mang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0B18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18A9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18A9"/>
    <w:rPr>
      <w:rFonts w:ascii="Univers" w:eastAsia="SimSun" w:hAnsi="Univers" w:cs="Mangal"/>
      <w:kern w:val="1"/>
      <w:sz w:val="20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18A9"/>
    <w:rPr>
      <w:rFonts w:ascii="Univers" w:eastAsia="SimSun" w:hAnsi="Univers" w:cs="Mangal"/>
      <w:b/>
      <w:bCs/>
      <w:kern w:val="1"/>
      <w:sz w:val="20"/>
      <w:szCs w:val="18"/>
      <w:lang w:eastAsia="hi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57727C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42774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7747"/>
    <w:pPr>
      <w:spacing w:after="200"/>
    </w:pPr>
    <w:rPr>
      <w:rFonts w:cs="Mangal"/>
      <w:i/>
      <w:iCs/>
      <w:color w:val="000000" w:themeColor="text2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42774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47"/>
    <w:rPr>
      <w:rFonts w:asciiTheme="majorHAnsi" w:eastAsiaTheme="majorEastAsia" w:hAnsiTheme="majorHAnsi" w:cs="Mangal"/>
      <w:i/>
      <w:iCs/>
      <w:color w:val="0B37AF" w:themeColor="accent1" w:themeShade="BF"/>
      <w:kern w:val="1"/>
      <w:szCs w:val="21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47"/>
    <w:rPr>
      <w:rFonts w:asciiTheme="majorHAnsi" w:eastAsiaTheme="majorEastAsia" w:hAnsiTheme="majorHAnsi" w:cs="Mangal"/>
      <w:color w:val="0B37AF" w:themeColor="accent1" w:themeShade="BF"/>
      <w:kern w:val="1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47"/>
    <w:rPr>
      <w:rFonts w:asciiTheme="majorHAnsi" w:eastAsiaTheme="majorEastAsia" w:hAnsiTheme="majorHAnsi" w:cs="Mangal"/>
      <w:color w:val="072574" w:themeColor="accent1" w:themeShade="7F"/>
      <w:kern w:val="1"/>
      <w:szCs w:val="21"/>
      <w:lang w:eastAsia="hi-I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47"/>
    <w:rPr>
      <w:rFonts w:asciiTheme="majorHAnsi" w:eastAsiaTheme="majorEastAsia" w:hAnsiTheme="majorHAnsi" w:cs="Mangal"/>
      <w:i/>
      <w:iCs/>
      <w:color w:val="072574" w:themeColor="accent1" w:themeShade="7F"/>
      <w:kern w:val="1"/>
      <w:szCs w:val="21"/>
      <w:lang w:eastAsia="hi-IN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47"/>
    <w:rPr>
      <w:rFonts w:asciiTheme="majorHAnsi" w:eastAsiaTheme="majorEastAsia" w:hAnsiTheme="majorHAnsi" w:cs="Mangal"/>
      <w:color w:val="272727" w:themeColor="text1" w:themeTint="D8"/>
      <w:kern w:val="1"/>
      <w:sz w:val="21"/>
      <w:szCs w:val="19"/>
      <w:lang w:eastAsia="hi-I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47"/>
    <w:rPr>
      <w:rFonts w:asciiTheme="majorHAnsi" w:eastAsiaTheme="majorEastAsia" w:hAnsiTheme="majorHAnsi" w:cs="Mangal"/>
      <w:i/>
      <w:iCs/>
      <w:color w:val="272727" w:themeColor="text1" w:themeTint="D8"/>
      <w:kern w:val="1"/>
      <w:sz w:val="21"/>
      <w:szCs w:val="19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427747"/>
    <w:rPr>
      <w:i/>
      <w:iCs/>
      <w:color w:val="0F4BEB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47"/>
    <w:pPr>
      <w:pBdr>
        <w:top w:val="single" w:sz="4" w:space="10" w:color="0F4BEB" w:themeColor="accent1"/>
        <w:bottom w:val="single" w:sz="4" w:space="10" w:color="0F4BEB" w:themeColor="accent1"/>
      </w:pBdr>
      <w:spacing w:before="360" w:after="360"/>
      <w:ind w:left="864" w:right="864"/>
      <w:jc w:val="center"/>
    </w:pPr>
    <w:rPr>
      <w:rFonts w:cs="Mangal"/>
      <w:i/>
      <w:iCs/>
      <w:color w:val="0F4BEB" w:themeColor="accent1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47"/>
    <w:rPr>
      <w:rFonts w:ascii="Univers" w:eastAsia="SimSun" w:hAnsi="Univers" w:cs="Mangal"/>
      <w:i/>
      <w:iCs/>
      <w:color w:val="0F4BEB" w:themeColor="accent1"/>
      <w:kern w:val="1"/>
      <w:szCs w:val="21"/>
      <w:lang w:eastAsia="hi-IN" w:bidi="hi-IN"/>
    </w:rPr>
  </w:style>
  <w:style w:type="character" w:styleId="IntenseReference">
    <w:name w:val="Intense Reference"/>
    <w:basedOn w:val="DefaultParagraphFont"/>
    <w:uiPriority w:val="32"/>
    <w:qFormat/>
    <w:rsid w:val="00427747"/>
    <w:rPr>
      <w:b/>
      <w:bCs/>
      <w:smallCaps/>
      <w:color w:val="0F4BEB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27747"/>
    <w:pPr>
      <w:spacing w:before="200" w:after="160"/>
      <w:ind w:left="864" w:right="864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427747"/>
    <w:rPr>
      <w:rFonts w:ascii="Univers" w:eastAsia="SimSun" w:hAnsi="Univers" w:cs="Mangal"/>
      <w:i/>
      <w:iCs/>
      <w:color w:val="404040" w:themeColor="text1" w:themeTint="BF"/>
      <w:kern w:val="1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42774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2774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27747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427747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7747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7747"/>
    <w:pPr>
      <w:keepLines/>
      <w:pageBreakBefore w:val="0"/>
      <w:pBdr>
        <w:bottom w:val="none" w:sz="0" w:space="0" w:color="auto"/>
      </w:pBdr>
      <w:spacing w:before="240" w:after="0"/>
      <w:outlineLvl w:val="9"/>
    </w:pPr>
    <w:rPr>
      <w:rFonts w:asciiTheme="majorHAnsi" w:eastAsiaTheme="majorEastAsia" w:hAnsiTheme="majorHAnsi" w:cs="Mangal"/>
      <w:b w:val="0"/>
      <w:bCs w:val="0"/>
      <w:color w:val="0B37AF" w:themeColor="accent1" w:themeShade="BF"/>
      <w:sz w:val="32"/>
      <w:szCs w:val="29"/>
    </w:rPr>
  </w:style>
  <w:style w:type="character" w:styleId="FollowedHyperlink">
    <w:name w:val="FollowedHyperlink"/>
    <w:basedOn w:val="DefaultParagraphFont"/>
    <w:uiPriority w:val="99"/>
    <w:semiHidden/>
    <w:unhideWhenUsed/>
    <w:rsid w:val="005119F4"/>
    <w:rPr>
      <w:color w:val="0F4BE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commerce-playground.lambdatest.io/index.php?route=account/register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ecommerce-playground.lambdatest.io/index.php?route=account/login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commerce-playground.lambdatest.io/index.php?route=common/hom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id\Documents\Custom%20Office%20Templates\UTS%20Header%20template.dotx" TargetMode="External"/></Relationships>
</file>

<file path=word/theme/theme1.xml><?xml version="1.0" encoding="utf-8"?>
<a:theme xmlns:a="http://schemas.openxmlformats.org/drawingml/2006/main" name="Office Theme">
  <a:themeElements>
    <a:clrScheme name="UTS_2017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F4BEB"/>
      </a:accent1>
      <a:accent2>
        <a:srgbClr val="FF2305"/>
      </a:accent2>
      <a:accent3>
        <a:srgbClr val="323232"/>
      </a:accent3>
      <a:accent4>
        <a:srgbClr val="B2B2B2"/>
      </a:accent4>
      <a:accent5>
        <a:srgbClr val="EBEBEB"/>
      </a:accent5>
      <a:accent6>
        <a:srgbClr val="FF9600"/>
      </a:accent6>
      <a:hlink>
        <a:srgbClr val="09D369"/>
      </a:hlink>
      <a:folHlink>
        <a:srgbClr val="0F4BEB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6705e70-c484-46fb-a7e3-a3b901a2ef32" xsi:nil="true"/>
    <modified0 xmlns="26705e70-c484-46fb-a7e3-a3b901a2ef32">true</modified0>
    <TaxCatchAll xmlns="79b29026-745d-4db7-8d7a-c624b1025394" xsi:nil="true"/>
    <lcf76f155ced4ddcb4097134ff3c332f xmlns="26705e70-c484-46fb-a7e3-a3b901a2ef3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C512B7FA8FA44D8DB24C74BB99A864" ma:contentTypeVersion="21" ma:contentTypeDescription="Create a new document." ma:contentTypeScope="" ma:versionID="5656c9434cc2d800fb5382f01ee98145">
  <xsd:schema xmlns:xsd="http://www.w3.org/2001/XMLSchema" xmlns:xs="http://www.w3.org/2001/XMLSchema" xmlns:p="http://schemas.microsoft.com/office/2006/metadata/properties" xmlns:ns2="79b29026-745d-4db7-8d7a-c624b1025394" xmlns:ns3="26705e70-c484-46fb-a7e3-a3b901a2ef32" targetNamespace="http://schemas.microsoft.com/office/2006/metadata/properties" ma:root="true" ma:fieldsID="de2c0bc6a6ac4d1c73b0ce22a51f54f6" ns2:_="" ns3:_="">
    <xsd:import namespace="79b29026-745d-4db7-8d7a-c624b1025394"/>
    <xsd:import namespace="26705e70-c484-46fb-a7e3-a3b901a2ef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odified0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29026-745d-4db7-8d7a-c624b10253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e09fdd0-a3b0-42dc-b342-dd0b0e9eea13}" ma:internalName="TaxCatchAll" ma:showField="CatchAllData" ma:web="79b29026-745d-4db7-8d7a-c624b10253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05e70-c484-46fb-a7e3-a3b901a2e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odified0" ma:index="25" nillable="true" ma:displayName="modified" ma:default="1" ma:format="Dropdown" ma:internalName="modified0">
      <xsd:simpleType>
        <xsd:restriction base="dms:Boolea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97A594-3239-4033-8B27-E71E998132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EAFBEA-ADAF-4BC7-8F6A-B3AFAC6E1486}">
  <ds:schemaRefs>
    <ds:schemaRef ds:uri="http://schemas.microsoft.com/office/2006/metadata/properties"/>
    <ds:schemaRef ds:uri="http://schemas.microsoft.com/office/infopath/2007/PartnerControls"/>
    <ds:schemaRef ds:uri="26705e70-c484-46fb-a7e3-a3b901a2ef32"/>
    <ds:schemaRef ds:uri="79b29026-745d-4db7-8d7a-c624b1025394"/>
  </ds:schemaRefs>
</ds:datastoreItem>
</file>

<file path=customXml/itemProps3.xml><?xml version="1.0" encoding="utf-8"?>
<ds:datastoreItem xmlns:ds="http://schemas.openxmlformats.org/officeDocument/2006/customXml" ds:itemID="{7AEA43FE-3AD7-4FB7-BDAA-E5EEF66550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DBBB2F-896A-4518-80D5-77A04020C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29026-745d-4db7-8d7a-c624b1025394"/>
    <ds:schemaRef ds:uri="26705e70-c484-46fb-a7e3-a3b901a2ef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UTS Header template</Template>
  <TotalTime>494</TotalTime>
  <Pages>4</Pages>
  <Words>812</Words>
  <Characters>4577</Characters>
  <Application>Microsoft Office Word</Application>
  <DocSecurity>0</DocSecurity>
  <Lines>123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UTS</Company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Daviid</dc:creator>
  <cp:keywords/>
  <dc:description/>
  <cp:lastModifiedBy>Xianzhi Wang</cp:lastModifiedBy>
  <cp:revision>577</cp:revision>
  <dcterms:created xsi:type="dcterms:W3CDTF">2020-09-20T02:29:00Z</dcterms:created>
  <dcterms:modified xsi:type="dcterms:W3CDTF">2026-10-04T10:30:00Z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2023-09-07T06:53:13Z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2eb915d2-5c3b-489a-910c-8a115bbc78be</vt:lpwstr>
  </property>
  <property fmtid="{D5CDD505-2E9C-101B-9397-08002B2CF9AE}" pid="8" name="MSIP_Label_51a6c3db-1667-4f49-995a-8b9973972958_ContentBits">
    <vt:lpwstr>0</vt:lpwstr>
  </property>
  <property fmtid="{D5CDD505-2E9C-101B-9397-08002B2CF9AE}" pid="9" name="ContentTypeId">
    <vt:lpwstr>0x0101007BC512B7FA8FA44D8DB24C74BB99A864</vt:lpwstr>
  </property>
</Properties>
</file>